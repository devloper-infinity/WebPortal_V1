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938B2" w14:textId="77777777" w:rsidR="00F82085" w:rsidRDefault="00F82085" w:rsidP="00886640">
      <w:pPr>
        <w:ind w:right="1728"/>
        <w:rPr>
          <w:rFonts w:ascii="Cambria" w:hAnsi="Cambria"/>
          <w:sz w:val="20"/>
        </w:rPr>
      </w:pPr>
    </w:p>
    <w:p w14:paraId="16B0D956" w14:textId="77777777" w:rsidR="00D460F9" w:rsidRDefault="00D460F9" w:rsidP="00886640">
      <w:pPr>
        <w:ind w:right="1728"/>
        <w:rPr>
          <w:rFonts w:ascii="Cambria" w:hAnsi="Cambria"/>
          <w:sz w:val="20"/>
        </w:rPr>
      </w:pPr>
    </w:p>
    <w:p w14:paraId="198E7576" w14:textId="77777777" w:rsidR="00D460F9" w:rsidRDefault="00D460F9" w:rsidP="00886640">
      <w:pPr>
        <w:ind w:right="1728"/>
        <w:rPr>
          <w:rFonts w:ascii="Cambria" w:hAnsi="Cambria"/>
          <w:sz w:val="20"/>
        </w:rPr>
      </w:pPr>
    </w:p>
    <w:p w14:paraId="093CF2B5" w14:textId="77777777" w:rsidR="000C0488" w:rsidRDefault="000C0488" w:rsidP="00886640">
      <w:pPr>
        <w:ind w:right="1728"/>
        <w:rPr>
          <w:rFonts w:ascii="Cambria" w:hAnsi="Cambria"/>
          <w:sz w:val="20"/>
        </w:rPr>
      </w:pPr>
    </w:p>
    <w:p w14:paraId="0237BE22" w14:textId="77777777" w:rsidR="001E4CFB" w:rsidRDefault="001E4CFB" w:rsidP="00886640">
      <w:pPr>
        <w:ind w:right="1728"/>
        <w:rPr>
          <w:rFonts w:ascii="Cambria" w:hAnsi="Cambria"/>
          <w:sz w:val="20"/>
        </w:rPr>
      </w:pPr>
    </w:p>
    <w:p w14:paraId="2F85D08E" w14:textId="77777777" w:rsidR="00D93D7D" w:rsidRDefault="00D93D7D">
      <w:pPr>
        <w:rPr>
          <w:rFonts w:ascii="Cambria" w:hAnsi="Cambria"/>
          <w:sz w:val="20"/>
        </w:rPr>
      </w:pPr>
    </w:p>
    <w:p w14:paraId="3B9EA5E4" w14:textId="77777777" w:rsidR="00A2508D" w:rsidRDefault="002364B6" w:rsidP="008A2927">
      <w:pPr>
        <w:rPr>
          <w:rFonts w:ascii="Cambria" w:hAnsi="Cambria"/>
          <w:sz w:val="20"/>
        </w:rPr>
      </w:pPr>
      <w:r>
        <w:rPr>
          <w:rFonts w:ascii="Cambria" w:hAnsi="Cambria"/>
          <w:sz w:val="20"/>
        </w:rPr>
        <w:t xml:space="preserve">  </w:t>
      </w:r>
      <w:r w:rsidR="00495C87">
        <w:rPr>
          <w:rFonts w:ascii="Cambria" w:hAnsi="Cambria"/>
          <w:sz w:val="20"/>
        </w:rPr>
        <w:tab/>
      </w:r>
    </w:p>
    <w:p w14:paraId="504EDF30" w14:textId="12C8E9D4" w:rsidR="008128CF" w:rsidRPr="009E0CAE" w:rsidRDefault="000D7327" w:rsidP="008A2927">
      <w:pPr>
        <w:rPr>
          <w:rFonts w:ascii="Cambria" w:hAnsi="Cambria"/>
          <w:sz w:val="20"/>
        </w:rPr>
      </w:pPr>
      <w:r w:rsidRPr="000D7327">
        <w:rPr>
          <w:rFonts w:ascii="Bookman Old Style" w:hAnsi="Bookman Old Style"/>
          <w:b/>
          <w:sz w:val="22"/>
          <w:szCs w:val="22"/>
        </w:rPr>
        <w:t>To,</w:t>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t xml:space="preserve">       </w:t>
      </w:r>
      <w:r w:rsidR="0031182D">
        <w:rPr>
          <w:rFonts w:ascii="Cambria" w:hAnsi="Cambria"/>
          <w:sz w:val="20"/>
        </w:rPr>
        <w:t xml:space="preserve"> </w:t>
      </w:r>
      <w:r w:rsidR="00395606">
        <w:rPr>
          <w:rFonts w:ascii="Cambria" w:hAnsi="Cambria"/>
          <w:sz w:val="20"/>
        </w:rPr>
        <w:t xml:space="preserve"> </w:t>
      </w:r>
      <w:r w:rsidR="00C30792">
        <w:rPr>
          <w:rFonts w:ascii="Cambria" w:hAnsi="Cambria"/>
          <w:sz w:val="20"/>
        </w:rPr>
        <w:t xml:space="preserve"> </w:t>
      </w:r>
      <w:r w:rsidR="00E857F7">
        <w:rPr>
          <w:rFonts w:ascii="Cambria" w:hAnsi="Cambria"/>
          <w:sz w:val="20"/>
        </w:rPr>
        <w:t xml:space="preserve"> </w:t>
      </w:r>
      <w:r w:rsidR="006F1483">
        <w:rPr>
          <w:rFonts w:ascii="Cambria" w:hAnsi="Cambria"/>
          <w:sz w:val="20"/>
        </w:rPr>
        <w:t xml:space="preserve">        </w:t>
      </w:r>
      <w:r w:rsidR="003B234B">
        <w:rPr>
          <w:rFonts w:ascii="Cambria" w:hAnsi="Cambria"/>
          <w:sz w:val="20"/>
        </w:rPr>
        <w:t xml:space="preserve">          </w:t>
      </w:r>
      <w:r w:rsidR="006F1483">
        <w:rPr>
          <w:rFonts w:ascii="Cambria" w:hAnsi="Cambria"/>
          <w:sz w:val="20"/>
        </w:rPr>
        <w:t xml:space="preserve"> </w:t>
      </w:r>
      <w:r w:rsidR="008E1716">
        <w:rPr>
          <w:rFonts w:ascii="Cambria" w:hAnsi="Cambria"/>
          <w:sz w:val="20"/>
        </w:rPr>
        <w:t xml:space="preserve"> </w:t>
      </w:r>
      <w:r w:rsidR="003B234B">
        <w:rPr>
          <w:rFonts w:ascii="Cambria" w:hAnsi="Cambria"/>
          <w:sz w:val="20"/>
        </w:rPr>
        <w:t xml:space="preserve"> </w:t>
      </w:r>
      <w:r w:rsidR="003C7BF4">
        <w:rPr>
          <w:rFonts w:ascii="Cambria" w:hAnsi="Cambria"/>
          <w:sz w:val="20"/>
        </w:rPr>
        <w:tab/>
      </w:r>
      <w:r w:rsidR="00D80021">
        <w:rPr>
          <w:rFonts w:ascii="Cambria" w:hAnsi="Cambria"/>
          <w:sz w:val="20"/>
        </w:rPr>
        <w:t>Ref-</w:t>
      </w:r>
      <w:r w:rsidR="00F5716C">
        <w:rPr>
          <w:rFonts w:ascii="Cambria" w:hAnsi="Cambria"/>
          <w:sz w:val="20"/>
        </w:rPr>
        <w:t>OFL/INF/9946</w:t>
      </w:r>
    </w:p>
    <w:p w14:paraId="7CD51996" w14:textId="01CF3A70" w:rsidR="00E0518E" w:rsidRDefault="000D7327" w:rsidP="008A2927">
      <w:pPr>
        <w:rPr>
          <w:rFonts w:ascii="Bookman Old Style" w:hAnsi="Bookman Old Style"/>
          <w:sz w:val="20"/>
          <w:szCs w:val="20"/>
        </w:rPr>
      </w:pP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00C02CA8" w:rsidRPr="003C7BF4">
        <w:rPr>
          <w:rFonts w:ascii="Cambria" w:hAnsi="Cambria"/>
          <w:sz w:val="22"/>
          <w:szCs w:val="22"/>
        </w:rPr>
        <w:t>D</w:t>
      </w:r>
      <w:r w:rsidR="00C02CA8" w:rsidRPr="003C7BF4">
        <w:rPr>
          <w:rFonts w:ascii="Cambria" w:hAnsi="Cambria"/>
          <w:sz w:val="20"/>
        </w:rPr>
        <w:t xml:space="preserve">ate: </w:t>
      </w:r>
      <w:r w:rsidR="00F5716C">
        <w:rPr>
          <w:rFonts w:ascii="Cambria" w:hAnsi="Cambria"/>
          <w:b/>
          <w:sz w:val="20"/>
        </w:rPr>
        <w:t>28th July 2025</w:t>
      </w:r>
    </w:p>
    <w:p w14:paraId="164397F1" w14:textId="0333A465" w:rsidR="00940F40" w:rsidRDefault="00F5716C" w:rsidP="00940F40">
      <w:pPr>
        <w:rPr>
          <w:rFonts w:ascii="Cambria" w:hAnsi="Cambria"/>
          <w:b/>
          <w:sz w:val="20"/>
          <w:szCs w:val="20"/>
        </w:rPr>
      </w:pPr>
      <w:r>
        <w:rPr>
          <w:rFonts w:ascii="Bookman Old Style" w:hAnsi="Bookman Old Style"/>
          <w:b/>
          <w:sz w:val="22"/>
          <w:szCs w:val="22"/>
        </w:rPr>
        <w:t>Mr. DISHANT YOGESH PATEL</w:t>
      </w:r>
    </w:p>
    <w:p w14:paraId="23E2F862" w14:textId="77777777" w:rsidR="00F5716C" w:rsidRDefault="00F5716C" w:rsidP="003D7766">
      <w:pPr>
        <w:rPr>
          <w:rFonts w:ascii="Bookman Old Style" w:hAnsi="Bookman Old Style"/>
          <w:sz w:val="20"/>
          <w:szCs w:val="20"/>
        </w:rPr>
      </w:pPr>
      <w:r>
        <w:rPr>
          <w:rFonts w:ascii="Bookman Old Style" w:hAnsi="Bookman Old Style"/>
          <w:sz w:val="20"/>
          <w:szCs w:val="20"/>
        </w:rPr>
        <w:t>D Patel Plaza,</w:t>
      </w:r>
    </w:p>
    <w:p w14:paraId="4FA4AA86" w14:textId="77777777" w:rsidR="00F5716C" w:rsidRDefault="00F5716C" w:rsidP="003D7766">
      <w:pPr>
        <w:rPr>
          <w:rFonts w:ascii="Bookman Old Style" w:hAnsi="Bookman Old Style"/>
          <w:sz w:val="20"/>
          <w:szCs w:val="20"/>
        </w:rPr>
      </w:pPr>
      <w:r>
        <w:rPr>
          <w:rFonts w:ascii="Bookman Old Style" w:hAnsi="Bookman Old Style"/>
          <w:sz w:val="20"/>
          <w:szCs w:val="20"/>
        </w:rPr>
        <w:t>flat No 3,6,</w:t>
      </w:r>
    </w:p>
    <w:p w14:paraId="4CCBA6BC" w14:textId="77777777" w:rsidR="00F5716C" w:rsidRDefault="00F5716C" w:rsidP="003D7766">
      <w:pPr>
        <w:rPr>
          <w:rFonts w:ascii="Bookman Old Style" w:hAnsi="Bookman Old Style"/>
          <w:sz w:val="20"/>
          <w:szCs w:val="20"/>
        </w:rPr>
      </w:pPr>
      <w:r>
        <w:rPr>
          <w:rFonts w:ascii="Bookman Old Style" w:hAnsi="Bookman Old Style"/>
          <w:sz w:val="20"/>
          <w:szCs w:val="20"/>
        </w:rPr>
        <w:t>Ratanlal Plot,</w:t>
      </w:r>
    </w:p>
    <w:p w14:paraId="0DB866C1" w14:textId="77777777" w:rsidR="00F5716C" w:rsidRDefault="00F5716C" w:rsidP="003D7766">
      <w:pPr>
        <w:rPr>
          <w:rFonts w:ascii="Bookman Old Style" w:hAnsi="Bookman Old Style"/>
          <w:sz w:val="20"/>
          <w:szCs w:val="20"/>
        </w:rPr>
      </w:pPr>
      <w:r>
        <w:rPr>
          <w:rFonts w:ascii="Bookman Old Style" w:hAnsi="Bookman Old Style"/>
          <w:sz w:val="20"/>
          <w:szCs w:val="20"/>
        </w:rPr>
        <w:t>Akola,</w:t>
      </w:r>
    </w:p>
    <w:p w14:paraId="2B56BB7E" w14:textId="77777777" w:rsidR="00F5716C" w:rsidRDefault="00F5716C" w:rsidP="003D7766">
      <w:pPr>
        <w:rPr>
          <w:rFonts w:ascii="Bookman Old Style" w:hAnsi="Bookman Old Style"/>
          <w:sz w:val="20"/>
          <w:szCs w:val="20"/>
        </w:rPr>
      </w:pPr>
      <w:r>
        <w:rPr>
          <w:rFonts w:ascii="Bookman Old Style" w:hAnsi="Bookman Old Style"/>
          <w:sz w:val="20"/>
          <w:szCs w:val="20"/>
        </w:rPr>
        <w:t>Jatharpeth Akola,</w:t>
      </w:r>
    </w:p>
    <w:p w14:paraId="3A28A330" w14:textId="39639E06" w:rsidR="003D7766" w:rsidRDefault="00F5716C" w:rsidP="003D7766">
      <w:pPr>
        <w:rPr>
          <w:rFonts w:ascii="Bookman Old Style" w:hAnsi="Bookman Old Style"/>
          <w:sz w:val="20"/>
          <w:szCs w:val="20"/>
        </w:rPr>
      </w:pPr>
      <w:r>
        <w:rPr>
          <w:rFonts w:ascii="Bookman Old Style" w:hAnsi="Bookman Old Style"/>
          <w:sz w:val="20"/>
          <w:szCs w:val="20"/>
        </w:rPr>
        <w:t>Maharashtra - 444005</w:t>
      </w:r>
    </w:p>
    <w:p w14:paraId="4409297A" w14:textId="77777777" w:rsidR="005C1BA0" w:rsidRPr="00220218" w:rsidRDefault="005C1BA0" w:rsidP="00220218">
      <w:pPr>
        <w:rPr>
          <w:rFonts w:ascii="Bookman Old Style" w:hAnsi="Bookman Old Style"/>
          <w:sz w:val="20"/>
          <w:szCs w:val="20"/>
        </w:rPr>
      </w:pP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sidR="003C7BF4">
        <w:rPr>
          <w:rFonts w:ascii="Cambria" w:hAnsi="Cambria"/>
          <w:b/>
          <w:bCs/>
          <w:sz w:val="22"/>
          <w:szCs w:val="22"/>
        </w:rPr>
        <w:tab/>
      </w:r>
    </w:p>
    <w:p w14:paraId="2E88FA46" w14:textId="77777777" w:rsidR="00495C87" w:rsidRPr="009E0CAE" w:rsidRDefault="00D91CAE" w:rsidP="008A2927">
      <w:pPr>
        <w:rPr>
          <w:rFonts w:ascii="Cambria" w:hAnsi="Cambria"/>
          <w:sz w:val="20"/>
        </w:rPr>
      </w:pPr>
      <w:r>
        <w:rPr>
          <w:rFonts w:ascii="Cambria" w:hAnsi="Cambria"/>
          <w:sz w:val="22"/>
          <w:szCs w:val="22"/>
        </w:rPr>
        <w:t xml:space="preserve">                 </w:t>
      </w:r>
      <w:r w:rsidR="00573E0D">
        <w:rPr>
          <w:rFonts w:ascii="Cambria" w:hAnsi="Cambria"/>
          <w:sz w:val="22"/>
          <w:szCs w:val="22"/>
        </w:rPr>
        <w:t xml:space="preserve">   </w:t>
      </w:r>
    </w:p>
    <w:p w14:paraId="57F617CF" w14:textId="77777777" w:rsidR="008128CF" w:rsidRPr="009E0CAE" w:rsidRDefault="008128CF">
      <w:pPr>
        <w:jc w:val="center"/>
        <w:rPr>
          <w:rFonts w:ascii="Cambria" w:hAnsi="Cambria"/>
          <w:b/>
          <w:bCs/>
        </w:rPr>
      </w:pPr>
      <w:r w:rsidRPr="009E0CAE">
        <w:rPr>
          <w:rFonts w:ascii="Cambria" w:hAnsi="Cambria"/>
          <w:b/>
          <w:bCs/>
        </w:rPr>
        <w:t>OFFER LETTER</w:t>
      </w:r>
    </w:p>
    <w:p w14:paraId="16FC4BE0" w14:textId="77777777" w:rsidR="00417082" w:rsidRDefault="00417082" w:rsidP="003B29AF">
      <w:pPr>
        <w:rPr>
          <w:rFonts w:ascii="Cambria" w:hAnsi="Cambria"/>
          <w:sz w:val="20"/>
        </w:rPr>
      </w:pPr>
    </w:p>
    <w:p w14:paraId="67F78486" w14:textId="77F8ED82" w:rsidR="008128CF" w:rsidRDefault="008128CF" w:rsidP="003B29AF">
      <w:pPr>
        <w:rPr>
          <w:rFonts w:ascii="Cambria" w:hAnsi="Cambria"/>
          <w:sz w:val="20"/>
        </w:rPr>
      </w:pPr>
      <w:r w:rsidRPr="009E0CAE">
        <w:rPr>
          <w:rFonts w:ascii="Cambria" w:hAnsi="Cambria"/>
          <w:sz w:val="20"/>
        </w:rPr>
        <w:t>Dear</w:t>
      </w:r>
      <w:r w:rsidR="00F02FF6">
        <w:rPr>
          <w:rFonts w:ascii="Cambria" w:hAnsi="Cambria"/>
          <w:sz w:val="20"/>
        </w:rPr>
        <w:t xml:space="preserve"> </w:t>
      </w:r>
      <w:r w:rsidR="00F5716C">
        <w:rPr>
          <w:b/>
          <w:sz w:val="22"/>
          <w:szCs w:val="22"/>
        </w:rPr>
        <w:t>DISHANT</w:t>
      </w:r>
      <w:r w:rsidR="00124A2E" w:rsidRPr="009E0CAE">
        <w:rPr>
          <w:rFonts w:ascii="Cambria" w:hAnsi="Cambria"/>
          <w:sz w:val="20"/>
        </w:rPr>
        <w:t>,</w:t>
      </w:r>
    </w:p>
    <w:p w14:paraId="1DA3F2B5" w14:textId="77777777" w:rsidR="00417082" w:rsidRDefault="00417082" w:rsidP="003B29AF">
      <w:pPr>
        <w:rPr>
          <w:rFonts w:ascii="Cambria" w:hAnsi="Cambria"/>
          <w:sz w:val="20"/>
        </w:rPr>
      </w:pPr>
    </w:p>
    <w:p w14:paraId="35A2BE0E" w14:textId="14EA6DE3" w:rsidR="008128CF" w:rsidRPr="009E0CAE" w:rsidRDefault="008128CF" w:rsidP="00767346">
      <w:pPr>
        <w:rPr>
          <w:rFonts w:ascii="Cambria" w:hAnsi="Cambria"/>
          <w:sz w:val="20"/>
        </w:rPr>
      </w:pPr>
      <w:r w:rsidRPr="009E0CAE">
        <w:rPr>
          <w:rFonts w:ascii="Cambria" w:hAnsi="Cambria"/>
          <w:sz w:val="20"/>
        </w:rPr>
        <w:t xml:space="preserve">Further to the interview you had with us, we are happy to offer you the position of </w:t>
      </w:r>
      <w:r w:rsidRPr="009E0CAE">
        <w:rPr>
          <w:rFonts w:ascii="Cambria" w:hAnsi="Cambria"/>
          <w:b/>
          <w:bCs/>
          <w:sz w:val="20"/>
        </w:rPr>
        <w:t>“</w:t>
      </w:r>
      <w:r w:rsidR="00F5716C">
        <w:rPr>
          <w:rFonts w:ascii="Cambria" w:hAnsi="Cambria"/>
          <w:b/>
          <w:sz w:val="20"/>
        </w:rPr>
        <w:t>Loan Boarding Executive</w:t>
      </w:r>
      <w:r w:rsidR="00E969EF">
        <w:rPr>
          <w:rFonts w:ascii="Cambria" w:hAnsi="Cambria"/>
          <w:b/>
          <w:bCs/>
          <w:sz w:val="20"/>
        </w:rPr>
        <w:t>”</w:t>
      </w:r>
      <w:r w:rsidR="000A5516" w:rsidRPr="009E0CAE">
        <w:rPr>
          <w:rFonts w:ascii="Cambria" w:hAnsi="Cambria"/>
          <w:sz w:val="20"/>
        </w:rPr>
        <w:t xml:space="preserve"> </w:t>
      </w:r>
      <w:r w:rsidRPr="009E0CAE">
        <w:rPr>
          <w:rFonts w:ascii="Cambria" w:hAnsi="Cambria"/>
          <w:sz w:val="20"/>
        </w:rPr>
        <w:t>in our organization</w:t>
      </w:r>
      <w:r w:rsidR="00993FC2">
        <w:rPr>
          <w:rFonts w:ascii="Cambria" w:hAnsi="Cambria"/>
          <w:sz w:val="20"/>
        </w:rPr>
        <w:t xml:space="preserve"> </w:t>
      </w:r>
      <w:r w:rsidR="00993FC2" w:rsidRPr="00993FC2">
        <w:rPr>
          <w:rFonts w:ascii="Cambria" w:hAnsi="Cambria"/>
          <w:sz w:val="20"/>
        </w:rPr>
        <w:t xml:space="preserve">M/s Infinity Data Technologies Pvt. Ltd (including its affiliate/sister/related companies namely Lenders allies LLC. USA, Infinity International Processing Services Inc. USA, Infinity Data Technologies Private Limited and Horizon Data Systems Private Limited) </w:t>
      </w:r>
      <w:r w:rsidRPr="009E0CAE">
        <w:rPr>
          <w:rFonts w:ascii="Cambria" w:hAnsi="Cambria"/>
          <w:sz w:val="20"/>
        </w:rPr>
        <w:t>on the following terms and conditions:</w:t>
      </w:r>
    </w:p>
    <w:p w14:paraId="3F61F0AF" w14:textId="77777777" w:rsidR="008128CF" w:rsidRPr="009E0CAE" w:rsidRDefault="008128CF">
      <w:pPr>
        <w:rPr>
          <w:rFonts w:ascii="Cambria" w:hAnsi="Cambria"/>
          <w:sz w:val="20"/>
        </w:rPr>
      </w:pPr>
    </w:p>
    <w:p w14:paraId="2B5B3BFF" w14:textId="3B2127A1" w:rsidR="008128CF" w:rsidRPr="009E0CAE" w:rsidRDefault="008F3028" w:rsidP="001C2EDE">
      <w:pPr>
        <w:numPr>
          <w:ilvl w:val="0"/>
          <w:numId w:val="1"/>
        </w:numPr>
        <w:rPr>
          <w:rFonts w:ascii="Cambria" w:hAnsi="Cambria"/>
          <w:sz w:val="20"/>
          <w:u w:val="single"/>
        </w:rPr>
      </w:pPr>
      <w:r>
        <w:rPr>
          <w:rFonts w:ascii="Cambria" w:hAnsi="Cambria"/>
          <w:sz w:val="20"/>
        </w:rPr>
        <w:t xml:space="preserve">Your date of joining shall be </w:t>
      </w:r>
      <w:r w:rsidR="00F5716C">
        <w:rPr>
          <w:rFonts w:ascii="Cambria" w:hAnsi="Cambria"/>
          <w:b/>
          <w:sz w:val="20"/>
        </w:rPr>
        <w:t>2nd July, 2025</w:t>
      </w:r>
      <w:r w:rsidR="003C7BF4">
        <w:rPr>
          <w:rFonts w:ascii="Cambria" w:hAnsi="Cambria"/>
          <w:sz w:val="20"/>
        </w:rPr>
        <w:t>.</w:t>
      </w:r>
      <w:r>
        <w:rPr>
          <w:rFonts w:ascii="Cambria" w:hAnsi="Cambria"/>
          <w:sz w:val="20"/>
        </w:rPr>
        <w:t xml:space="preserve"> In</w:t>
      </w:r>
      <w:r w:rsidR="008D0927">
        <w:rPr>
          <w:rFonts w:ascii="Cambria" w:hAnsi="Cambria"/>
          <w:sz w:val="20"/>
        </w:rPr>
        <w:t xml:space="preserve"> </w:t>
      </w:r>
      <w:r>
        <w:rPr>
          <w:rFonts w:ascii="Cambria" w:hAnsi="Cambria"/>
          <w:sz w:val="20"/>
        </w:rPr>
        <w:t>case of failure to report on or before this date, the offer shall stand null &amp; void.</w:t>
      </w:r>
    </w:p>
    <w:p w14:paraId="661977FB" w14:textId="77777777" w:rsidR="0051437A" w:rsidRPr="009E0CAE" w:rsidRDefault="0051437A" w:rsidP="0051437A">
      <w:pPr>
        <w:ind w:left="360"/>
        <w:rPr>
          <w:rFonts w:ascii="Cambria" w:hAnsi="Cambria"/>
          <w:sz w:val="20"/>
          <w:u w:val="single"/>
        </w:rPr>
      </w:pPr>
    </w:p>
    <w:p w14:paraId="7A1CC9EC" w14:textId="77777777" w:rsidR="008128CF" w:rsidRDefault="008128CF">
      <w:pPr>
        <w:numPr>
          <w:ilvl w:val="0"/>
          <w:numId w:val="1"/>
        </w:numPr>
        <w:rPr>
          <w:rFonts w:ascii="Cambria" w:hAnsi="Cambria"/>
          <w:sz w:val="20"/>
        </w:rPr>
      </w:pPr>
      <w:r w:rsidRPr="009E0CAE">
        <w:rPr>
          <w:rFonts w:ascii="Cambria" w:hAnsi="Cambria"/>
          <w:sz w:val="20"/>
        </w:rPr>
        <w:t xml:space="preserve">You will receive an appointment letter on </w:t>
      </w:r>
      <w:r w:rsidR="008F3028">
        <w:rPr>
          <w:rFonts w:ascii="Cambria" w:hAnsi="Cambria"/>
          <w:sz w:val="20"/>
        </w:rPr>
        <w:t>the submission of all the required documents mentioned in the check list.</w:t>
      </w:r>
      <w:r w:rsidR="00993FC2" w:rsidRPr="00993FC2">
        <w:rPr>
          <w:rFonts w:ascii="Cambria" w:hAnsi="Cambria"/>
        </w:rPr>
        <w:t xml:space="preserve"> </w:t>
      </w:r>
      <w:r w:rsidR="00993FC2" w:rsidRPr="00993FC2">
        <w:rPr>
          <w:rFonts w:ascii="Cambria" w:hAnsi="Cambria"/>
          <w:sz w:val="20"/>
        </w:rPr>
        <w:t>The detailed terms and conditions of your employment will be contained in the Employment Agreement, which will be executed once you formally join us on the date of your joining mentioned above.</w:t>
      </w:r>
    </w:p>
    <w:p w14:paraId="3D7B5899" w14:textId="77777777" w:rsidR="00993FC2" w:rsidRDefault="00993FC2" w:rsidP="00993FC2">
      <w:pPr>
        <w:pStyle w:val="ListParagraph"/>
        <w:rPr>
          <w:rFonts w:ascii="Cambria" w:hAnsi="Cambria"/>
          <w:sz w:val="20"/>
        </w:rPr>
      </w:pPr>
    </w:p>
    <w:p w14:paraId="4002B4C8" w14:textId="77777777" w:rsidR="00993FC2" w:rsidRDefault="00993FC2">
      <w:pPr>
        <w:numPr>
          <w:ilvl w:val="0"/>
          <w:numId w:val="1"/>
        </w:numPr>
        <w:rPr>
          <w:rFonts w:ascii="Cambria" w:hAnsi="Cambria"/>
          <w:sz w:val="20"/>
        </w:rPr>
      </w:pPr>
      <w:r w:rsidRPr="00993FC2">
        <w:rPr>
          <w:rFonts w:ascii="Cambria" w:hAnsi="Cambria"/>
          <w:sz w:val="20"/>
        </w:rPr>
        <w:t>We trust that the information and supporting document you have provided to us are true, based on which you have received this offer of employment. Should there be any discrepancy in the information provided by you, kindly update it before you sign and return this offer of employment. We reserve our right to review and revoke this offer of employment, in the event of any discrepancy found in the future.</w:t>
      </w:r>
    </w:p>
    <w:p w14:paraId="42DE3645" w14:textId="77777777" w:rsidR="008F3028" w:rsidRDefault="008F3028" w:rsidP="008F3028">
      <w:pPr>
        <w:pStyle w:val="ListParagraph"/>
        <w:rPr>
          <w:rFonts w:ascii="Cambria" w:hAnsi="Cambria"/>
          <w:sz w:val="20"/>
        </w:rPr>
      </w:pPr>
    </w:p>
    <w:p w14:paraId="61D4D832" w14:textId="77777777" w:rsidR="008F3028" w:rsidRPr="009E0CAE" w:rsidRDefault="008F3028">
      <w:pPr>
        <w:numPr>
          <w:ilvl w:val="0"/>
          <w:numId w:val="1"/>
        </w:numPr>
        <w:rPr>
          <w:rFonts w:ascii="Cambria" w:hAnsi="Cambria"/>
          <w:sz w:val="20"/>
        </w:rPr>
      </w:pPr>
      <w:r>
        <w:rPr>
          <w:rFonts w:ascii="Cambria" w:hAnsi="Cambria"/>
          <w:sz w:val="20"/>
        </w:rPr>
        <w:t>Your salary shall be as per the discussion had and finalized at the time of your interview</w:t>
      </w:r>
      <w:r w:rsidR="00993FC2" w:rsidRPr="00993FC2">
        <w:rPr>
          <w:rFonts w:ascii="Cambria" w:hAnsi="Cambria"/>
          <w:sz w:val="20"/>
        </w:rPr>
        <w:t xml:space="preserve"> and shall be mentioned in your Appointment Letter and Employment Agreement which will be provided to you on the date of your joining.</w:t>
      </w:r>
    </w:p>
    <w:p w14:paraId="3D76DBEB" w14:textId="77777777" w:rsidR="00927E02" w:rsidRPr="009E0CAE" w:rsidRDefault="00927E02" w:rsidP="00927E02">
      <w:pPr>
        <w:rPr>
          <w:rFonts w:ascii="Cambria" w:hAnsi="Cambria"/>
          <w:sz w:val="20"/>
        </w:rPr>
      </w:pPr>
    </w:p>
    <w:p w14:paraId="13DF937A" w14:textId="77777777" w:rsidR="008128CF" w:rsidRPr="009E0CAE" w:rsidRDefault="008128CF">
      <w:pPr>
        <w:numPr>
          <w:ilvl w:val="0"/>
          <w:numId w:val="1"/>
        </w:numPr>
        <w:rPr>
          <w:rFonts w:ascii="Cambria" w:hAnsi="Cambria"/>
          <w:sz w:val="20"/>
        </w:rPr>
      </w:pPr>
      <w:r w:rsidRPr="009E0CAE">
        <w:rPr>
          <w:rFonts w:ascii="Cambria" w:hAnsi="Cambria"/>
          <w:sz w:val="20"/>
        </w:rPr>
        <w:t xml:space="preserve">You will be on probation for a period of </w:t>
      </w:r>
      <w:r w:rsidR="008F10F8">
        <w:rPr>
          <w:rFonts w:ascii="Cambria" w:hAnsi="Cambria"/>
          <w:sz w:val="20"/>
        </w:rPr>
        <w:t>s</w:t>
      </w:r>
      <w:r w:rsidR="00854459">
        <w:rPr>
          <w:rFonts w:ascii="Cambria" w:hAnsi="Cambria"/>
          <w:sz w:val="20"/>
        </w:rPr>
        <w:t>ix</w:t>
      </w:r>
      <w:r w:rsidRPr="009E0CAE">
        <w:rPr>
          <w:rFonts w:ascii="Cambria" w:hAnsi="Cambria"/>
          <w:sz w:val="20"/>
        </w:rPr>
        <w:t xml:space="preserve"> months starting from your date of joining. This probation period can be further extended by three months</w:t>
      </w:r>
      <w:r w:rsidR="00163806">
        <w:rPr>
          <w:rFonts w:ascii="Cambria" w:hAnsi="Cambria"/>
          <w:sz w:val="20"/>
        </w:rPr>
        <w:t xml:space="preserve"> based on your performance</w:t>
      </w:r>
      <w:r w:rsidR="00993FC2">
        <w:rPr>
          <w:rFonts w:ascii="Cambria" w:hAnsi="Cambria"/>
          <w:sz w:val="20"/>
        </w:rPr>
        <w:t xml:space="preserve"> </w:t>
      </w:r>
      <w:r w:rsidR="00993FC2" w:rsidRPr="00993FC2">
        <w:rPr>
          <w:rFonts w:ascii="Cambria" w:hAnsi="Cambria"/>
          <w:sz w:val="20"/>
        </w:rPr>
        <w:t>or for any other reason in our sole discretion</w:t>
      </w:r>
      <w:r w:rsidRPr="009E0CAE">
        <w:rPr>
          <w:rFonts w:ascii="Cambria" w:hAnsi="Cambria"/>
          <w:sz w:val="20"/>
        </w:rPr>
        <w:t>.</w:t>
      </w:r>
    </w:p>
    <w:p w14:paraId="03295F47" w14:textId="77777777" w:rsidR="008128CF" w:rsidRPr="009E0CAE" w:rsidRDefault="008128CF">
      <w:pPr>
        <w:rPr>
          <w:rFonts w:ascii="Cambria" w:hAnsi="Cambria"/>
          <w:sz w:val="20"/>
        </w:rPr>
      </w:pPr>
    </w:p>
    <w:p w14:paraId="6538E3DC" w14:textId="77777777" w:rsidR="008128CF" w:rsidRPr="009E0CAE" w:rsidRDefault="008128CF">
      <w:pPr>
        <w:numPr>
          <w:ilvl w:val="0"/>
          <w:numId w:val="1"/>
        </w:numPr>
        <w:rPr>
          <w:rFonts w:ascii="Cambria" w:hAnsi="Cambria"/>
          <w:sz w:val="20"/>
        </w:rPr>
      </w:pPr>
      <w:r w:rsidRPr="009E0CAE">
        <w:rPr>
          <w:rFonts w:ascii="Cambria" w:hAnsi="Cambria"/>
          <w:sz w:val="20"/>
        </w:rPr>
        <w:t>Your service will be confirmed after satisfactory completion of your probation period, the decision of which will rest with the management only.</w:t>
      </w:r>
    </w:p>
    <w:p w14:paraId="528A4A30" w14:textId="77777777" w:rsidR="008128CF" w:rsidRPr="009E0CAE" w:rsidRDefault="008128CF">
      <w:pPr>
        <w:rPr>
          <w:rFonts w:ascii="Cambria" w:hAnsi="Cambria"/>
          <w:sz w:val="20"/>
        </w:rPr>
      </w:pPr>
    </w:p>
    <w:p w14:paraId="1E4CE70F" w14:textId="77777777" w:rsidR="008128CF" w:rsidRPr="009E0CAE" w:rsidRDefault="0059749C">
      <w:pPr>
        <w:numPr>
          <w:ilvl w:val="0"/>
          <w:numId w:val="1"/>
        </w:numPr>
        <w:rPr>
          <w:rFonts w:ascii="Cambria" w:hAnsi="Cambria"/>
          <w:sz w:val="20"/>
        </w:rPr>
      </w:pPr>
      <w:r w:rsidRPr="009E0CAE">
        <w:rPr>
          <w:rFonts w:ascii="Cambria" w:hAnsi="Cambria"/>
          <w:sz w:val="20"/>
        </w:rPr>
        <w:t>You will be provided with a confirmation letter on satisfactory completion of your probation period.</w:t>
      </w:r>
    </w:p>
    <w:p w14:paraId="0748F934" w14:textId="77777777" w:rsidR="007158A2" w:rsidRPr="009E0CAE" w:rsidRDefault="007158A2" w:rsidP="007158A2">
      <w:pPr>
        <w:rPr>
          <w:rFonts w:ascii="Cambria" w:hAnsi="Cambria"/>
          <w:sz w:val="20"/>
        </w:rPr>
      </w:pPr>
    </w:p>
    <w:p w14:paraId="158CEFB3" w14:textId="77777777" w:rsidR="008128CF" w:rsidRPr="009E0CAE" w:rsidRDefault="008128CF">
      <w:pPr>
        <w:numPr>
          <w:ilvl w:val="0"/>
          <w:numId w:val="1"/>
        </w:numPr>
        <w:rPr>
          <w:rFonts w:ascii="Cambria" w:hAnsi="Cambria"/>
          <w:sz w:val="20"/>
        </w:rPr>
      </w:pPr>
      <w:r w:rsidRPr="009E0CAE">
        <w:rPr>
          <w:rFonts w:ascii="Cambria" w:hAnsi="Cambria"/>
          <w:sz w:val="20"/>
        </w:rPr>
        <w:t xml:space="preserve">Your services with the company will be governed </w:t>
      </w:r>
      <w:r w:rsidR="00993FC2" w:rsidRPr="00993FC2">
        <w:rPr>
          <w:rFonts w:ascii="Cambria" w:hAnsi="Cambria"/>
          <w:sz w:val="20"/>
        </w:rPr>
        <w:t>by the terms of your Appointment Letter, Employment Agreement and Company’s rules in force and as amended from time to time.</w:t>
      </w:r>
    </w:p>
    <w:p w14:paraId="5AD45528" w14:textId="77777777" w:rsidR="008128CF" w:rsidRPr="009E0CAE" w:rsidRDefault="008128CF">
      <w:pPr>
        <w:rPr>
          <w:rFonts w:ascii="Cambria" w:hAnsi="Cambria"/>
          <w:sz w:val="20"/>
        </w:rPr>
      </w:pPr>
    </w:p>
    <w:p w14:paraId="1ED3C30A" w14:textId="77777777" w:rsidR="008B0DD5" w:rsidRDefault="00993FC2" w:rsidP="00993FC2">
      <w:pPr>
        <w:pStyle w:val="ListParagraph"/>
        <w:numPr>
          <w:ilvl w:val="0"/>
          <w:numId w:val="1"/>
        </w:numPr>
        <w:rPr>
          <w:rFonts w:ascii="Cambria" w:hAnsi="Cambria"/>
          <w:sz w:val="20"/>
        </w:rPr>
      </w:pPr>
      <w:r w:rsidRPr="00993FC2">
        <w:rPr>
          <w:rFonts w:ascii="Cambria" w:hAnsi="Cambria"/>
          <w:sz w:val="20"/>
        </w:rPr>
        <w:t>You may be transferred to any of the Company’s establishments including its affiliate/sister/related companies at any point of time without any change in your service condition(s).</w:t>
      </w:r>
    </w:p>
    <w:p w14:paraId="3CEE1280" w14:textId="77777777" w:rsidR="00993FC2" w:rsidRPr="00993FC2" w:rsidRDefault="00993FC2" w:rsidP="00993FC2">
      <w:pPr>
        <w:pStyle w:val="ListParagraph"/>
        <w:rPr>
          <w:rFonts w:ascii="Cambria" w:hAnsi="Cambria"/>
          <w:sz w:val="20"/>
        </w:rPr>
      </w:pPr>
    </w:p>
    <w:p w14:paraId="1448975D" w14:textId="77777777" w:rsidR="007516D7" w:rsidRPr="009E0CAE" w:rsidRDefault="007516D7" w:rsidP="007516D7">
      <w:pPr>
        <w:numPr>
          <w:ilvl w:val="0"/>
          <w:numId w:val="1"/>
        </w:numPr>
        <w:rPr>
          <w:rFonts w:ascii="Cambria" w:hAnsi="Cambria"/>
          <w:sz w:val="20"/>
        </w:rPr>
      </w:pPr>
      <w:r w:rsidRPr="009E0CAE">
        <w:rPr>
          <w:rFonts w:ascii="Cambria" w:hAnsi="Cambria"/>
          <w:sz w:val="20"/>
        </w:rPr>
        <w:t>You will have to keep up the confidence reposed in you and will not disclose any confidential matter of this organization even after discontinuing your services with this organization.</w:t>
      </w:r>
    </w:p>
    <w:p w14:paraId="3FE37C9D" w14:textId="77777777" w:rsidR="008128CF" w:rsidRPr="009E0CAE" w:rsidRDefault="008128CF">
      <w:pPr>
        <w:rPr>
          <w:rFonts w:ascii="Cambria" w:hAnsi="Cambria"/>
          <w:sz w:val="20"/>
        </w:rPr>
      </w:pPr>
    </w:p>
    <w:p w14:paraId="153064DC" w14:textId="77777777" w:rsidR="008128CF" w:rsidRDefault="008128CF">
      <w:pPr>
        <w:numPr>
          <w:ilvl w:val="0"/>
          <w:numId w:val="1"/>
        </w:numPr>
        <w:rPr>
          <w:rFonts w:ascii="Cambria" w:hAnsi="Cambria"/>
          <w:sz w:val="20"/>
        </w:rPr>
      </w:pPr>
      <w:r w:rsidRPr="009E0CAE">
        <w:rPr>
          <w:rFonts w:ascii="Cambria" w:hAnsi="Cambria"/>
          <w:sz w:val="20"/>
        </w:rPr>
        <w:t xml:space="preserve">You will </w:t>
      </w:r>
      <w:r w:rsidR="004942EB" w:rsidRPr="009E0CAE">
        <w:rPr>
          <w:rFonts w:ascii="Cambria" w:hAnsi="Cambria"/>
          <w:sz w:val="20"/>
        </w:rPr>
        <w:t xml:space="preserve">be required to meet the </w:t>
      </w:r>
      <w:r w:rsidRPr="009E0CAE">
        <w:rPr>
          <w:rFonts w:ascii="Cambria" w:hAnsi="Cambria"/>
          <w:sz w:val="20"/>
        </w:rPr>
        <w:t>Management</w:t>
      </w:r>
      <w:r w:rsidR="004942EB" w:rsidRPr="009E0CAE">
        <w:rPr>
          <w:rFonts w:ascii="Cambria" w:hAnsi="Cambria"/>
          <w:sz w:val="20"/>
        </w:rPr>
        <w:t>’s expectation which will be explained to you at the time of joining.</w:t>
      </w:r>
    </w:p>
    <w:p w14:paraId="7C9A0CE2" w14:textId="77777777" w:rsidR="00993FC2" w:rsidRDefault="00993FC2" w:rsidP="00993FC2">
      <w:pPr>
        <w:pStyle w:val="ListParagraph"/>
        <w:rPr>
          <w:rFonts w:ascii="Cambria" w:hAnsi="Cambria"/>
          <w:sz w:val="20"/>
        </w:rPr>
      </w:pPr>
    </w:p>
    <w:p w14:paraId="3CED2673" w14:textId="77777777" w:rsidR="00993FC2" w:rsidRPr="00993FC2" w:rsidRDefault="00993FC2" w:rsidP="00993FC2">
      <w:pPr>
        <w:ind w:right="587"/>
        <w:jc w:val="both"/>
        <w:rPr>
          <w:rFonts w:ascii="Cambria" w:hAnsi="Cambria"/>
          <w:sz w:val="20"/>
        </w:rPr>
      </w:pPr>
      <w:r w:rsidRPr="00993FC2">
        <w:rPr>
          <w:rFonts w:ascii="Cambria" w:hAnsi="Cambria"/>
          <w:sz w:val="20"/>
        </w:rPr>
        <w:t>If you agree to all the above mentioned terms and conditions, we request you to confirm your acceptance of this offer of employment by returning the duplicate copy of this offer of employment duly signed by you. If you receive/ have received this offer of employment through email, please send your acceptance through a reply mail within 1 Week from the date of receipt of the e-mail.  In the event you fails to join us on the date of your joining after accepting and signing this offer of employment, you shall be liable to pay an amount equivalent to 6(Six) months Gross Salary for the losses suffered by us due to your action.</w:t>
      </w:r>
    </w:p>
    <w:p w14:paraId="70E8D66D" w14:textId="77777777" w:rsidR="00993FC2" w:rsidRPr="00993FC2" w:rsidRDefault="00993FC2" w:rsidP="00993FC2">
      <w:pPr>
        <w:jc w:val="both"/>
        <w:rPr>
          <w:rFonts w:ascii="Cambria" w:hAnsi="Cambria"/>
          <w:sz w:val="20"/>
        </w:rPr>
      </w:pPr>
    </w:p>
    <w:p w14:paraId="2F770CD5" w14:textId="77777777" w:rsidR="00993FC2" w:rsidRPr="00993FC2" w:rsidRDefault="00993FC2" w:rsidP="00993FC2">
      <w:pPr>
        <w:ind w:right="587"/>
        <w:jc w:val="both"/>
        <w:rPr>
          <w:rFonts w:ascii="Cambria" w:hAnsi="Cambria"/>
          <w:sz w:val="20"/>
        </w:rPr>
      </w:pPr>
      <w:r w:rsidRPr="00993FC2">
        <w:rPr>
          <w:rFonts w:ascii="Cambria" w:hAnsi="Cambria"/>
          <w:sz w:val="20"/>
        </w:rPr>
        <w:t>We look forward to you joining our team and hope it is the beginning of a mutually fulfilling association.</w:t>
      </w:r>
    </w:p>
    <w:p w14:paraId="05341D53" w14:textId="77777777" w:rsidR="00993FC2" w:rsidRPr="009E0CAE" w:rsidRDefault="00993FC2" w:rsidP="00993FC2">
      <w:pPr>
        <w:rPr>
          <w:rFonts w:ascii="Cambria" w:hAnsi="Cambria"/>
          <w:sz w:val="20"/>
        </w:rPr>
      </w:pPr>
    </w:p>
    <w:p w14:paraId="3B55B9BE" w14:textId="77777777" w:rsidR="008128CF" w:rsidRPr="009E0CAE" w:rsidRDefault="008128CF">
      <w:pPr>
        <w:rPr>
          <w:rFonts w:ascii="Cambria" w:hAnsi="Cambria"/>
          <w:sz w:val="20"/>
        </w:rPr>
      </w:pPr>
    </w:p>
    <w:p w14:paraId="62C37787" w14:textId="744BC697" w:rsidR="005C1BA0" w:rsidRPr="0067787D" w:rsidRDefault="005C1BA0" w:rsidP="005C1BA0">
      <w:pPr>
        <w:ind w:left="360"/>
        <w:rPr>
          <w:rFonts w:ascii="Cambria" w:hAnsi="Cambria"/>
          <w:sz w:val="20"/>
        </w:rPr>
      </w:pPr>
      <w:r>
        <w:rPr>
          <w:rFonts w:ascii="Cambria" w:hAnsi="Cambria"/>
          <w:sz w:val="20"/>
          <w:szCs w:val="22"/>
        </w:rPr>
        <w:t xml:space="preserve">For </w:t>
      </w:r>
      <w:r w:rsidR="00F5716C">
        <w:rPr>
          <w:rFonts w:ascii="Cambria" w:hAnsi="Cambria"/>
          <w:sz w:val="20"/>
          <w:szCs w:val="22"/>
        </w:rPr>
        <w:t>Infinity Data Technologies Pvt. Ltd.</w:t>
      </w:r>
    </w:p>
    <w:p w14:paraId="7FCD5725" w14:textId="77777777" w:rsidR="008E1716" w:rsidRDefault="008E1716" w:rsidP="000D3139">
      <w:pPr>
        <w:ind w:firstLine="360"/>
        <w:rPr>
          <w:rFonts w:ascii="Cambria" w:hAnsi="Cambria"/>
          <w:sz w:val="20"/>
          <w:szCs w:val="20"/>
        </w:rPr>
      </w:pPr>
    </w:p>
    <w:p w14:paraId="0395363C" w14:textId="77777777" w:rsidR="00EC112C" w:rsidRDefault="00EC112C" w:rsidP="000D3139">
      <w:pPr>
        <w:ind w:firstLine="360"/>
        <w:rPr>
          <w:rFonts w:ascii="Cambria" w:hAnsi="Cambria"/>
          <w:sz w:val="20"/>
          <w:szCs w:val="20"/>
        </w:rPr>
      </w:pPr>
    </w:p>
    <w:p w14:paraId="0E4E3ECB" w14:textId="77777777" w:rsidR="0013069E" w:rsidRDefault="0013069E" w:rsidP="000D3139">
      <w:pPr>
        <w:ind w:firstLine="360"/>
        <w:rPr>
          <w:rFonts w:ascii="Cambria" w:hAnsi="Cambria"/>
          <w:sz w:val="20"/>
          <w:szCs w:val="20"/>
        </w:rPr>
      </w:pPr>
    </w:p>
    <w:p w14:paraId="6ACB9E8D" w14:textId="77777777" w:rsidR="00AE1617" w:rsidRDefault="00AE1617" w:rsidP="000D3139">
      <w:pPr>
        <w:ind w:firstLine="360"/>
        <w:rPr>
          <w:rFonts w:ascii="Cambria" w:hAnsi="Cambria"/>
          <w:sz w:val="20"/>
          <w:szCs w:val="20"/>
        </w:rPr>
      </w:pPr>
    </w:p>
    <w:p w14:paraId="208E78E4" w14:textId="38124379" w:rsidR="009D7C9D" w:rsidRDefault="00F5716C" w:rsidP="009D7C9D">
      <w:pPr>
        <w:ind w:firstLine="360"/>
        <w:rPr>
          <w:rFonts w:ascii="Cambria" w:hAnsi="Cambria"/>
          <w:b/>
          <w:bCs/>
          <w:sz w:val="20"/>
          <w:szCs w:val="20"/>
        </w:rPr>
      </w:pPr>
      <w:r>
        <w:rPr>
          <w:rFonts w:ascii="Cambria" w:hAnsi="Cambria"/>
          <w:b/>
          <w:bCs/>
          <w:sz w:val="20"/>
          <w:szCs w:val="20"/>
        </w:rPr>
        <w:t>Mr. PRASHANT PATIL</w:t>
      </w:r>
    </w:p>
    <w:p w14:paraId="14C08B70" w14:textId="0F05FC11" w:rsidR="009D7C9D" w:rsidRPr="004B37BE" w:rsidRDefault="00F5716C" w:rsidP="009D7C9D">
      <w:pPr>
        <w:ind w:firstLine="360"/>
        <w:rPr>
          <w:rFonts w:ascii="Cambria" w:hAnsi="Cambria"/>
          <w:b/>
          <w:bCs/>
          <w:sz w:val="20"/>
          <w:szCs w:val="20"/>
        </w:rPr>
      </w:pPr>
      <w:r>
        <w:rPr>
          <w:rFonts w:ascii="Cambria" w:hAnsi="Cambria"/>
          <w:b/>
          <w:bCs/>
          <w:sz w:val="20"/>
          <w:szCs w:val="20"/>
        </w:rPr>
        <w:t>Unit Head</w:t>
      </w:r>
    </w:p>
    <w:sectPr w:rsidR="009D7C9D" w:rsidRPr="004B37BE" w:rsidSect="00886640">
      <w:footerReference w:type="default" r:id="rId7"/>
      <w:pgSz w:w="12240" w:h="15840" w:code="1"/>
      <w:pgMar w:top="1080" w:right="720" w:bottom="720" w:left="115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A3692" w14:textId="77777777" w:rsidR="00F5716C" w:rsidRDefault="00F5716C" w:rsidP="00F2601F">
      <w:r>
        <w:separator/>
      </w:r>
    </w:p>
  </w:endnote>
  <w:endnote w:type="continuationSeparator" w:id="0">
    <w:p w14:paraId="4D191086" w14:textId="77777777" w:rsidR="00F5716C" w:rsidRDefault="00F5716C" w:rsidP="00F26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C2CA4" w14:textId="77777777" w:rsidR="009800DF" w:rsidRDefault="009800DF">
    <w:pPr>
      <w:pStyle w:val="Footer"/>
      <w:jc w:val="center"/>
      <w:rPr>
        <w:rFonts w:ascii="Cambria" w:hAnsi="Cambria"/>
        <w:sz w:val="18"/>
        <w:szCs w:val="18"/>
      </w:rPr>
    </w:pPr>
  </w:p>
  <w:p w14:paraId="34E966DF" w14:textId="77777777" w:rsidR="009800DF" w:rsidRPr="0053085B" w:rsidRDefault="009800DF" w:rsidP="008A29CC">
    <w:pPr>
      <w:pStyle w:val="Header"/>
      <w:tabs>
        <w:tab w:val="clear" w:pos="4320"/>
        <w:tab w:val="clear" w:pos="8640"/>
        <w:tab w:val="right" w:pos="10368"/>
      </w:tabs>
      <w:rPr>
        <w:sz w:val="18"/>
        <w:szCs w:val="18"/>
      </w:rPr>
    </w:pPr>
    <w:r>
      <w:rPr>
        <w:rFonts w:ascii="Cambria" w:hAnsi="Cambria"/>
        <w:sz w:val="18"/>
        <w:szCs w:val="18"/>
      </w:rPr>
      <w:t>Offer Letter 1.2</w:t>
    </w:r>
    <w:r w:rsidRPr="0053085B">
      <w:rPr>
        <w:rFonts w:ascii="Cambria" w:hAnsi="Cambria"/>
        <w:sz w:val="18"/>
        <w:szCs w:val="18"/>
      </w:rPr>
      <w:tab/>
      <w:t>April 14, 2010</w:t>
    </w:r>
  </w:p>
  <w:p w14:paraId="791C43F0" w14:textId="77777777" w:rsidR="009800DF" w:rsidRDefault="009800DF">
    <w:pPr>
      <w:pStyle w:val="Footer"/>
      <w:jc w:val="center"/>
      <w:rPr>
        <w:rFonts w:ascii="Cambria" w:hAnsi="Cambria"/>
        <w:sz w:val="18"/>
        <w:szCs w:val="18"/>
      </w:rPr>
    </w:pPr>
  </w:p>
  <w:p w14:paraId="4C67409A" w14:textId="77777777" w:rsidR="009800DF" w:rsidRPr="00BF3F1D" w:rsidRDefault="009800DF">
    <w:pPr>
      <w:pStyle w:val="Footer"/>
      <w:jc w:val="center"/>
      <w:rPr>
        <w:rFonts w:ascii="Cambria" w:hAnsi="Cambria"/>
        <w:sz w:val="18"/>
        <w:szCs w:val="18"/>
      </w:rPr>
    </w:pPr>
    <w:r w:rsidRPr="00BF3F1D">
      <w:rPr>
        <w:rFonts w:ascii="Cambria" w:hAnsi="Cambria"/>
        <w:sz w:val="18"/>
        <w:szCs w:val="18"/>
      </w:rPr>
      <w:t xml:space="preserve">Page </w:t>
    </w:r>
    <w:r w:rsidR="00A401B1" w:rsidRPr="00BF3F1D">
      <w:rPr>
        <w:rFonts w:ascii="Cambria" w:hAnsi="Cambria"/>
        <w:b/>
        <w:sz w:val="18"/>
        <w:szCs w:val="18"/>
      </w:rPr>
      <w:fldChar w:fldCharType="begin"/>
    </w:r>
    <w:r w:rsidRPr="00BF3F1D">
      <w:rPr>
        <w:rFonts w:ascii="Cambria" w:hAnsi="Cambria"/>
        <w:b/>
        <w:sz w:val="18"/>
        <w:szCs w:val="18"/>
      </w:rPr>
      <w:instrText xml:space="preserve"> PAGE </w:instrText>
    </w:r>
    <w:r w:rsidR="00A401B1" w:rsidRPr="00BF3F1D">
      <w:rPr>
        <w:rFonts w:ascii="Cambria" w:hAnsi="Cambria"/>
        <w:b/>
        <w:sz w:val="18"/>
        <w:szCs w:val="18"/>
      </w:rPr>
      <w:fldChar w:fldCharType="separate"/>
    </w:r>
    <w:r w:rsidR="00993FC2">
      <w:rPr>
        <w:rFonts w:ascii="Cambria" w:hAnsi="Cambria"/>
        <w:b/>
        <w:noProof/>
        <w:sz w:val="18"/>
        <w:szCs w:val="18"/>
      </w:rPr>
      <w:t>2</w:t>
    </w:r>
    <w:r w:rsidR="00A401B1" w:rsidRPr="00BF3F1D">
      <w:rPr>
        <w:rFonts w:ascii="Cambria" w:hAnsi="Cambria"/>
        <w:b/>
        <w:sz w:val="18"/>
        <w:szCs w:val="18"/>
      </w:rPr>
      <w:fldChar w:fldCharType="end"/>
    </w:r>
    <w:r w:rsidRPr="00BF3F1D">
      <w:rPr>
        <w:rFonts w:ascii="Cambria" w:hAnsi="Cambria"/>
        <w:sz w:val="18"/>
        <w:szCs w:val="18"/>
      </w:rPr>
      <w:t xml:space="preserve"> of </w:t>
    </w:r>
    <w:r w:rsidR="00A401B1" w:rsidRPr="00BF3F1D">
      <w:rPr>
        <w:rFonts w:ascii="Cambria" w:hAnsi="Cambria"/>
        <w:b/>
        <w:sz w:val="18"/>
        <w:szCs w:val="18"/>
      </w:rPr>
      <w:fldChar w:fldCharType="begin"/>
    </w:r>
    <w:r w:rsidRPr="00BF3F1D">
      <w:rPr>
        <w:rFonts w:ascii="Cambria" w:hAnsi="Cambria"/>
        <w:b/>
        <w:sz w:val="18"/>
        <w:szCs w:val="18"/>
      </w:rPr>
      <w:instrText xml:space="preserve"> NUMPAGES  </w:instrText>
    </w:r>
    <w:r w:rsidR="00A401B1" w:rsidRPr="00BF3F1D">
      <w:rPr>
        <w:rFonts w:ascii="Cambria" w:hAnsi="Cambria"/>
        <w:b/>
        <w:sz w:val="18"/>
        <w:szCs w:val="18"/>
      </w:rPr>
      <w:fldChar w:fldCharType="separate"/>
    </w:r>
    <w:r w:rsidR="00993FC2">
      <w:rPr>
        <w:rFonts w:ascii="Cambria" w:hAnsi="Cambria"/>
        <w:b/>
        <w:noProof/>
        <w:sz w:val="18"/>
        <w:szCs w:val="18"/>
      </w:rPr>
      <w:t>2</w:t>
    </w:r>
    <w:r w:rsidR="00A401B1" w:rsidRPr="00BF3F1D">
      <w:rPr>
        <w:rFonts w:ascii="Cambria" w:hAnsi="Cambria"/>
        <w:b/>
        <w:sz w:val="18"/>
        <w:szCs w:val="18"/>
      </w:rPr>
      <w:fldChar w:fldCharType="end"/>
    </w:r>
  </w:p>
  <w:p w14:paraId="30263BDF" w14:textId="77777777" w:rsidR="009800DF" w:rsidRDefault="009800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1FB8A" w14:textId="77777777" w:rsidR="00F5716C" w:rsidRDefault="00F5716C" w:rsidP="00F2601F">
      <w:r>
        <w:separator/>
      </w:r>
    </w:p>
  </w:footnote>
  <w:footnote w:type="continuationSeparator" w:id="0">
    <w:p w14:paraId="66B6D44D" w14:textId="77777777" w:rsidR="00F5716C" w:rsidRDefault="00F5716C" w:rsidP="00F260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A13F5"/>
    <w:multiLevelType w:val="hybridMultilevel"/>
    <w:tmpl w:val="A26EF820"/>
    <w:lvl w:ilvl="0" w:tplc="0409000F">
      <w:start w:val="2"/>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A20C6D"/>
    <w:multiLevelType w:val="hybridMultilevel"/>
    <w:tmpl w:val="FA564A6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F5716C"/>
    <w:rsid w:val="00001676"/>
    <w:rsid w:val="000073A1"/>
    <w:rsid w:val="0001024B"/>
    <w:rsid w:val="00013787"/>
    <w:rsid w:val="000152CD"/>
    <w:rsid w:val="000175BC"/>
    <w:rsid w:val="000215B8"/>
    <w:rsid w:val="00021960"/>
    <w:rsid w:val="00022545"/>
    <w:rsid w:val="0002503D"/>
    <w:rsid w:val="00027CFA"/>
    <w:rsid w:val="00032239"/>
    <w:rsid w:val="000326D2"/>
    <w:rsid w:val="0003378F"/>
    <w:rsid w:val="00034FDA"/>
    <w:rsid w:val="00036AD4"/>
    <w:rsid w:val="00037FAC"/>
    <w:rsid w:val="00040FC5"/>
    <w:rsid w:val="00041A66"/>
    <w:rsid w:val="00042537"/>
    <w:rsid w:val="0004308F"/>
    <w:rsid w:val="00045441"/>
    <w:rsid w:val="00045872"/>
    <w:rsid w:val="00047CA2"/>
    <w:rsid w:val="00050336"/>
    <w:rsid w:val="00054FB3"/>
    <w:rsid w:val="0005797B"/>
    <w:rsid w:val="0006057A"/>
    <w:rsid w:val="00060D38"/>
    <w:rsid w:val="00062403"/>
    <w:rsid w:val="00062531"/>
    <w:rsid w:val="00070F0E"/>
    <w:rsid w:val="000730BA"/>
    <w:rsid w:val="00073827"/>
    <w:rsid w:val="00080502"/>
    <w:rsid w:val="00082FD8"/>
    <w:rsid w:val="00085164"/>
    <w:rsid w:val="00090F1D"/>
    <w:rsid w:val="00091094"/>
    <w:rsid w:val="00092171"/>
    <w:rsid w:val="00092473"/>
    <w:rsid w:val="00092C60"/>
    <w:rsid w:val="00095D53"/>
    <w:rsid w:val="00096FC2"/>
    <w:rsid w:val="00097EC6"/>
    <w:rsid w:val="000A16F3"/>
    <w:rsid w:val="000A1783"/>
    <w:rsid w:val="000A2520"/>
    <w:rsid w:val="000A3021"/>
    <w:rsid w:val="000A46E2"/>
    <w:rsid w:val="000A5516"/>
    <w:rsid w:val="000A7B63"/>
    <w:rsid w:val="000B09AC"/>
    <w:rsid w:val="000B138C"/>
    <w:rsid w:val="000B375E"/>
    <w:rsid w:val="000B3E7F"/>
    <w:rsid w:val="000B5D2F"/>
    <w:rsid w:val="000B6053"/>
    <w:rsid w:val="000B6189"/>
    <w:rsid w:val="000B7FBF"/>
    <w:rsid w:val="000C0488"/>
    <w:rsid w:val="000C0DBA"/>
    <w:rsid w:val="000C1440"/>
    <w:rsid w:val="000C35CA"/>
    <w:rsid w:val="000C46C8"/>
    <w:rsid w:val="000C71F0"/>
    <w:rsid w:val="000D3139"/>
    <w:rsid w:val="000D38FD"/>
    <w:rsid w:val="000D4FB9"/>
    <w:rsid w:val="000D7327"/>
    <w:rsid w:val="000D7564"/>
    <w:rsid w:val="000E048E"/>
    <w:rsid w:val="000E1F3D"/>
    <w:rsid w:val="000E37AE"/>
    <w:rsid w:val="000E5998"/>
    <w:rsid w:val="000F237F"/>
    <w:rsid w:val="000F709B"/>
    <w:rsid w:val="000F7351"/>
    <w:rsid w:val="00101299"/>
    <w:rsid w:val="00112850"/>
    <w:rsid w:val="001167A4"/>
    <w:rsid w:val="00120A12"/>
    <w:rsid w:val="0012255D"/>
    <w:rsid w:val="00124911"/>
    <w:rsid w:val="00124A2E"/>
    <w:rsid w:val="00125E0F"/>
    <w:rsid w:val="0013069E"/>
    <w:rsid w:val="0013138F"/>
    <w:rsid w:val="0013203B"/>
    <w:rsid w:val="0013317B"/>
    <w:rsid w:val="00134C09"/>
    <w:rsid w:val="00135316"/>
    <w:rsid w:val="0013786A"/>
    <w:rsid w:val="001458F4"/>
    <w:rsid w:val="0015153D"/>
    <w:rsid w:val="00156DFF"/>
    <w:rsid w:val="00160463"/>
    <w:rsid w:val="001624CA"/>
    <w:rsid w:val="00163806"/>
    <w:rsid w:val="00164B25"/>
    <w:rsid w:val="00165B33"/>
    <w:rsid w:val="00170A45"/>
    <w:rsid w:val="0017120B"/>
    <w:rsid w:val="001727D2"/>
    <w:rsid w:val="001746D0"/>
    <w:rsid w:val="00174F72"/>
    <w:rsid w:val="00177C1D"/>
    <w:rsid w:val="00177F38"/>
    <w:rsid w:val="00182870"/>
    <w:rsid w:val="001843A9"/>
    <w:rsid w:val="001866DB"/>
    <w:rsid w:val="00187877"/>
    <w:rsid w:val="001909B4"/>
    <w:rsid w:val="00190FC1"/>
    <w:rsid w:val="001A03C4"/>
    <w:rsid w:val="001A36C7"/>
    <w:rsid w:val="001A4C75"/>
    <w:rsid w:val="001B107F"/>
    <w:rsid w:val="001B1807"/>
    <w:rsid w:val="001B1B59"/>
    <w:rsid w:val="001B2F11"/>
    <w:rsid w:val="001B70DF"/>
    <w:rsid w:val="001C0326"/>
    <w:rsid w:val="001C07CF"/>
    <w:rsid w:val="001C091D"/>
    <w:rsid w:val="001C2EDE"/>
    <w:rsid w:val="001C3F51"/>
    <w:rsid w:val="001C446E"/>
    <w:rsid w:val="001C4855"/>
    <w:rsid w:val="001C5580"/>
    <w:rsid w:val="001D0380"/>
    <w:rsid w:val="001D11C1"/>
    <w:rsid w:val="001D3037"/>
    <w:rsid w:val="001D47BE"/>
    <w:rsid w:val="001D546F"/>
    <w:rsid w:val="001D6C25"/>
    <w:rsid w:val="001E16D5"/>
    <w:rsid w:val="001E18E4"/>
    <w:rsid w:val="001E3688"/>
    <w:rsid w:val="001E4CFB"/>
    <w:rsid w:val="001F0C5A"/>
    <w:rsid w:val="001F5591"/>
    <w:rsid w:val="001F5B67"/>
    <w:rsid w:val="001F5D92"/>
    <w:rsid w:val="00204FE4"/>
    <w:rsid w:val="00205C1B"/>
    <w:rsid w:val="00206A3F"/>
    <w:rsid w:val="002073E4"/>
    <w:rsid w:val="0021241D"/>
    <w:rsid w:val="00220218"/>
    <w:rsid w:val="0022035F"/>
    <w:rsid w:val="0022402F"/>
    <w:rsid w:val="00224C53"/>
    <w:rsid w:val="00231F0C"/>
    <w:rsid w:val="00232C1B"/>
    <w:rsid w:val="002364B6"/>
    <w:rsid w:val="00236591"/>
    <w:rsid w:val="00237A89"/>
    <w:rsid w:val="0024452B"/>
    <w:rsid w:val="00252D98"/>
    <w:rsid w:val="0025367C"/>
    <w:rsid w:val="00253CD4"/>
    <w:rsid w:val="002570C4"/>
    <w:rsid w:val="00257E16"/>
    <w:rsid w:val="002605A2"/>
    <w:rsid w:val="00261079"/>
    <w:rsid w:val="0026603E"/>
    <w:rsid w:val="0027615A"/>
    <w:rsid w:val="00276DB3"/>
    <w:rsid w:val="00282092"/>
    <w:rsid w:val="0028330E"/>
    <w:rsid w:val="0028377F"/>
    <w:rsid w:val="00284210"/>
    <w:rsid w:val="0028431E"/>
    <w:rsid w:val="002843C3"/>
    <w:rsid w:val="00284E7B"/>
    <w:rsid w:val="002852D4"/>
    <w:rsid w:val="0028733C"/>
    <w:rsid w:val="0029167F"/>
    <w:rsid w:val="00297095"/>
    <w:rsid w:val="002A06DB"/>
    <w:rsid w:val="002A230A"/>
    <w:rsid w:val="002A2889"/>
    <w:rsid w:val="002A2B19"/>
    <w:rsid w:val="002A2DF5"/>
    <w:rsid w:val="002A7A90"/>
    <w:rsid w:val="002B3CAA"/>
    <w:rsid w:val="002B4DA4"/>
    <w:rsid w:val="002C097C"/>
    <w:rsid w:val="002C38FB"/>
    <w:rsid w:val="002C4496"/>
    <w:rsid w:val="002C4FE8"/>
    <w:rsid w:val="002D16C8"/>
    <w:rsid w:val="002D29A9"/>
    <w:rsid w:val="002D3502"/>
    <w:rsid w:val="002D3F30"/>
    <w:rsid w:val="002D76F2"/>
    <w:rsid w:val="002D774E"/>
    <w:rsid w:val="002D7C14"/>
    <w:rsid w:val="002F285F"/>
    <w:rsid w:val="002F383B"/>
    <w:rsid w:val="002F3E52"/>
    <w:rsid w:val="002F4476"/>
    <w:rsid w:val="002F6735"/>
    <w:rsid w:val="003044C1"/>
    <w:rsid w:val="0031182D"/>
    <w:rsid w:val="00312424"/>
    <w:rsid w:val="003135ED"/>
    <w:rsid w:val="00313912"/>
    <w:rsid w:val="003140E1"/>
    <w:rsid w:val="00315F58"/>
    <w:rsid w:val="00316259"/>
    <w:rsid w:val="00321FB7"/>
    <w:rsid w:val="00325418"/>
    <w:rsid w:val="003256B8"/>
    <w:rsid w:val="00325A46"/>
    <w:rsid w:val="00325D20"/>
    <w:rsid w:val="0032622F"/>
    <w:rsid w:val="00326774"/>
    <w:rsid w:val="003270D1"/>
    <w:rsid w:val="003303F6"/>
    <w:rsid w:val="00333922"/>
    <w:rsid w:val="00335F55"/>
    <w:rsid w:val="003362CF"/>
    <w:rsid w:val="00337926"/>
    <w:rsid w:val="00341E17"/>
    <w:rsid w:val="00341E53"/>
    <w:rsid w:val="00341E88"/>
    <w:rsid w:val="00344DF0"/>
    <w:rsid w:val="0034660D"/>
    <w:rsid w:val="0035059D"/>
    <w:rsid w:val="00360290"/>
    <w:rsid w:val="0036039F"/>
    <w:rsid w:val="00363BFB"/>
    <w:rsid w:val="00364BFE"/>
    <w:rsid w:val="003659C2"/>
    <w:rsid w:val="00371674"/>
    <w:rsid w:val="003824BA"/>
    <w:rsid w:val="00385A5C"/>
    <w:rsid w:val="00390F06"/>
    <w:rsid w:val="00395606"/>
    <w:rsid w:val="003A0309"/>
    <w:rsid w:val="003B0976"/>
    <w:rsid w:val="003B234B"/>
    <w:rsid w:val="003B29AF"/>
    <w:rsid w:val="003B302B"/>
    <w:rsid w:val="003B5DF1"/>
    <w:rsid w:val="003C1191"/>
    <w:rsid w:val="003C1EB0"/>
    <w:rsid w:val="003C7318"/>
    <w:rsid w:val="003C7958"/>
    <w:rsid w:val="003C7BF4"/>
    <w:rsid w:val="003D07CB"/>
    <w:rsid w:val="003D4272"/>
    <w:rsid w:val="003D5707"/>
    <w:rsid w:val="003D63F1"/>
    <w:rsid w:val="003D7766"/>
    <w:rsid w:val="003E3F30"/>
    <w:rsid w:val="003E57D3"/>
    <w:rsid w:val="003F0F17"/>
    <w:rsid w:val="003F5C1C"/>
    <w:rsid w:val="003F6E2A"/>
    <w:rsid w:val="00400C6C"/>
    <w:rsid w:val="004024C7"/>
    <w:rsid w:val="004061BF"/>
    <w:rsid w:val="0040718A"/>
    <w:rsid w:val="00412840"/>
    <w:rsid w:val="004138D4"/>
    <w:rsid w:val="00416054"/>
    <w:rsid w:val="004166D2"/>
    <w:rsid w:val="00417082"/>
    <w:rsid w:val="00423A79"/>
    <w:rsid w:val="0042418B"/>
    <w:rsid w:val="0042418E"/>
    <w:rsid w:val="00424811"/>
    <w:rsid w:val="00424D30"/>
    <w:rsid w:val="004254C5"/>
    <w:rsid w:val="00425F73"/>
    <w:rsid w:val="00431415"/>
    <w:rsid w:val="00432E23"/>
    <w:rsid w:val="0043537E"/>
    <w:rsid w:val="00435CB9"/>
    <w:rsid w:val="004360CB"/>
    <w:rsid w:val="00437E25"/>
    <w:rsid w:val="00441D3C"/>
    <w:rsid w:val="00447D28"/>
    <w:rsid w:val="00451A85"/>
    <w:rsid w:val="00456EBA"/>
    <w:rsid w:val="00462CC9"/>
    <w:rsid w:val="004631B5"/>
    <w:rsid w:val="00464A70"/>
    <w:rsid w:val="00464FC9"/>
    <w:rsid w:val="0046746D"/>
    <w:rsid w:val="00467670"/>
    <w:rsid w:val="004711D7"/>
    <w:rsid w:val="00471F16"/>
    <w:rsid w:val="00474CC0"/>
    <w:rsid w:val="00475FCD"/>
    <w:rsid w:val="004810C8"/>
    <w:rsid w:val="0048577B"/>
    <w:rsid w:val="0049171B"/>
    <w:rsid w:val="00492B73"/>
    <w:rsid w:val="00493C28"/>
    <w:rsid w:val="004942EB"/>
    <w:rsid w:val="00495C87"/>
    <w:rsid w:val="004A0A54"/>
    <w:rsid w:val="004A59FF"/>
    <w:rsid w:val="004B0DE6"/>
    <w:rsid w:val="004B1A94"/>
    <w:rsid w:val="004B2D11"/>
    <w:rsid w:val="004B338A"/>
    <w:rsid w:val="004C0EE8"/>
    <w:rsid w:val="004D37CD"/>
    <w:rsid w:val="004E17F7"/>
    <w:rsid w:val="004E4D86"/>
    <w:rsid w:val="004E57C7"/>
    <w:rsid w:val="004E638E"/>
    <w:rsid w:val="004F0F5E"/>
    <w:rsid w:val="004F4380"/>
    <w:rsid w:val="004F53DC"/>
    <w:rsid w:val="004F6357"/>
    <w:rsid w:val="00500835"/>
    <w:rsid w:val="00500DA4"/>
    <w:rsid w:val="005013A0"/>
    <w:rsid w:val="00502B6E"/>
    <w:rsid w:val="005034C7"/>
    <w:rsid w:val="00505FCA"/>
    <w:rsid w:val="005064CB"/>
    <w:rsid w:val="00507BD6"/>
    <w:rsid w:val="00510304"/>
    <w:rsid w:val="00511B47"/>
    <w:rsid w:val="005121B2"/>
    <w:rsid w:val="00513FC8"/>
    <w:rsid w:val="0051437A"/>
    <w:rsid w:val="00514AD8"/>
    <w:rsid w:val="00515153"/>
    <w:rsid w:val="00517FA2"/>
    <w:rsid w:val="0053085B"/>
    <w:rsid w:val="00530F0F"/>
    <w:rsid w:val="00531988"/>
    <w:rsid w:val="00535F49"/>
    <w:rsid w:val="005360F8"/>
    <w:rsid w:val="00537616"/>
    <w:rsid w:val="00537E86"/>
    <w:rsid w:val="0054196B"/>
    <w:rsid w:val="00542C63"/>
    <w:rsid w:val="00550655"/>
    <w:rsid w:val="00553919"/>
    <w:rsid w:val="00557DE4"/>
    <w:rsid w:val="0056110B"/>
    <w:rsid w:val="00561A39"/>
    <w:rsid w:val="00564C37"/>
    <w:rsid w:val="00573E0D"/>
    <w:rsid w:val="005752DF"/>
    <w:rsid w:val="00577017"/>
    <w:rsid w:val="005838A0"/>
    <w:rsid w:val="00584EFF"/>
    <w:rsid w:val="00585639"/>
    <w:rsid w:val="00587DDC"/>
    <w:rsid w:val="0059054F"/>
    <w:rsid w:val="00590985"/>
    <w:rsid w:val="00590A8A"/>
    <w:rsid w:val="005929BD"/>
    <w:rsid w:val="00592DA9"/>
    <w:rsid w:val="0059749C"/>
    <w:rsid w:val="005A2E37"/>
    <w:rsid w:val="005A6A9F"/>
    <w:rsid w:val="005A7457"/>
    <w:rsid w:val="005B13BF"/>
    <w:rsid w:val="005B193A"/>
    <w:rsid w:val="005B19E8"/>
    <w:rsid w:val="005B29A8"/>
    <w:rsid w:val="005B7FB1"/>
    <w:rsid w:val="005C1199"/>
    <w:rsid w:val="005C1BA0"/>
    <w:rsid w:val="005C65FD"/>
    <w:rsid w:val="005C668F"/>
    <w:rsid w:val="005D06A0"/>
    <w:rsid w:val="005D4064"/>
    <w:rsid w:val="005D5FEC"/>
    <w:rsid w:val="005E07B2"/>
    <w:rsid w:val="005E2A7D"/>
    <w:rsid w:val="005E43C9"/>
    <w:rsid w:val="005E74AC"/>
    <w:rsid w:val="005F08A8"/>
    <w:rsid w:val="005F1A54"/>
    <w:rsid w:val="005F6CC5"/>
    <w:rsid w:val="00601E6A"/>
    <w:rsid w:val="00601E8F"/>
    <w:rsid w:val="00604DB0"/>
    <w:rsid w:val="00605265"/>
    <w:rsid w:val="00605696"/>
    <w:rsid w:val="0060577C"/>
    <w:rsid w:val="00605A82"/>
    <w:rsid w:val="0060610A"/>
    <w:rsid w:val="006077B2"/>
    <w:rsid w:val="006106E7"/>
    <w:rsid w:val="0061474D"/>
    <w:rsid w:val="006277BF"/>
    <w:rsid w:val="00627E9B"/>
    <w:rsid w:val="006336B1"/>
    <w:rsid w:val="00637807"/>
    <w:rsid w:val="006401BC"/>
    <w:rsid w:val="00646031"/>
    <w:rsid w:val="00647998"/>
    <w:rsid w:val="00647BE8"/>
    <w:rsid w:val="00650525"/>
    <w:rsid w:val="00655D5B"/>
    <w:rsid w:val="00661130"/>
    <w:rsid w:val="00663899"/>
    <w:rsid w:val="00670F39"/>
    <w:rsid w:val="006748B7"/>
    <w:rsid w:val="00674E68"/>
    <w:rsid w:val="006754A7"/>
    <w:rsid w:val="0067787D"/>
    <w:rsid w:val="00677C0D"/>
    <w:rsid w:val="0068259B"/>
    <w:rsid w:val="00683CBB"/>
    <w:rsid w:val="0068601D"/>
    <w:rsid w:val="006875DE"/>
    <w:rsid w:val="00691C1A"/>
    <w:rsid w:val="006962E1"/>
    <w:rsid w:val="00696845"/>
    <w:rsid w:val="00697932"/>
    <w:rsid w:val="006A0AEF"/>
    <w:rsid w:val="006A1DD9"/>
    <w:rsid w:val="006A5D83"/>
    <w:rsid w:val="006A6103"/>
    <w:rsid w:val="006A6A45"/>
    <w:rsid w:val="006B064E"/>
    <w:rsid w:val="006B156C"/>
    <w:rsid w:val="006B2E5D"/>
    <w:rsid w:val="006B7BB3"/>
    <w:rsid w:val="006C0C64"/>
    <w:rsid w:val="006D3579"/>
    <w:rsid w:val="006D6DDF"/>
    <w:rsid w:val="006E21EE"/>
    <w:rsid w:val="006E49A8"/>
    <w:rsid w:val="006E73D8"/>
    <w:rsid w:val="006F1483"/>
    <w:rsid w:val="006F165D"/>
    <w:rsid w:val="006F4DED"/>
    <w:rsid w:val="006F780C"/>
    <w:rsid w:val="006F7F55"/>
    <w:rsid w:val="0070101A"/>
    <w:rsid w:val="00701A82"/>
    <w:rsid w:val="00704722"/>
    <w:rsid w:val="00706F62"/>
    <w:rsid w:val="007138E1"/>
    <w:rsid w:val="007158A2"/>
    <w:rsid w:val="00715E8C"/>
    <w:rsid w:val="00717125"/>
    <w:rsid w:val="007234DC"/>
    <w:rsid w:val="0072557B"/>
    <w:rsid w:val="0072728C"/>
    <w:rsid w:val="00727B74"/>
    <w:rsid w:val="00730982"/>
    <w:rsid w:val="00732ED3"/>
    <w:rsid w:val="007335CA"/>
    <w:rsid w:val="0073666D"/>
    <w:rsid w:val="00736C63"/>
    <w:rsid w:val="00741958"/>
    <w:rsid w:val="00745CDF"/>
    <w:rsid w:val="00747B79"/>
    <w:rsid w:val="007516D7"/>
    <w:rsid w:val="007517CC"/>
    <w:rsid w:val="00754D7C"/>
    <w:rsid w:val="00756E8C"/>
    <w:rsid w:val="0076333B"/>
    <w:rsid w:val="0076361B"/>
    <w:rsid w:val="00767346"/>
    <w:rsid w:val="007709A1"/>
    <w:rsid w:val="00771B71"/>
    <w:rsid w:val="007731F5"/>
    <w:rsid w:val="007748B4"/>
    <w:rsid w:val="007752A8"/>
    <w:rsid w:val="007762E1"/>
    <w:rsid w:val="00777EEF"/>
    <w:rsid w:val="00780A4A"/>
    <w:rsid w:val="00782B3B"/>
    <w:rsid w:val="00783908"/>
    <w:rsid w:val="00785AC5"/>
    <w:rsid w:val="00792D8F"/>
    <w:rsid w:val="00794195"/>
    <w:rsid w:val="00796730"/>
    <w:rsid w:val="007A1A94"/>
    <w:rsid w:val="007A3EAE"/>
    <w:rsid w:val="007A663C"/>
    <w:rsid w:val="007A6923"/>
    <w:rsid w:val="007A6F26"/>
    <w:rsid w:val="007B33EF"/>
    <w:rsid w:val="007B350F"/>
    <w:rsid w:val="007B5551"/>
    <w:rsid w:val="007B6F72"/>
    <w:rsid w:val="007B7EAB"/>
    <w:rsid w:val="007C0A52"/>
    <w:rsid w:val="007C1D7B"/>
    <w:rsid w:val="007C56E7"/>
    <w:rsid w:val="007C6E9A"/>
    <w:rsid w:val="007C6EB9"/>
    <w:rsid w:val="007C7523"/>
    <w:rsid w:val="007D17BE"/>
    <w:rsid w:val="007D1D91"/>
    <w:rsid w:val="007E1B4F"/>
    <w:rsid w:val="007E297E"/>
    <w:rsid w:val="007E6159"/>
    <w:rsid w:val="007E690D"/>
    <w:rsid w:val="007F2B5F"/>
    <w:rsid w:val="007F31D7"/>
    <w:rsid w:val="00800670"/>
    <w:rsid w:val="00801B08"/>
    <w:rsid w:val="00802045"/>
    <w:rsid w:val="0080418D"/>
    <w:rsid w:val="0081178D"/>
    <w:rsid w:val="00811B0B"/>
    <w:rsid w:val="008128CF"/>
    <w:rsid w:val="00812B21"/>
    <w:rsid w:val="0081499D"/>
    <w:rsid w:val="00814B0C"/>
    <w:rsid w:val="00815E3B"/>
    <w:rsid w:val="00817075"/>
    <w:rsid w:val="00820728"/>
    <w:rsid w:val="0082234E"/>
    <w:rsid w:val="00822CCF"/>
    <w:rsid w:val="00826EC4"/>
    <w:rsid w:val="00830B7D"/>
    <w:rsid w:val="0083117A"/>
    <w:rsid w:val="008312F6"/>
    <w:rsid w:val="008315BC"/>
    <w:rsid w:val="00831E7F"/>
    <w:rsid w:val="008337CE"/>
    <w:rsid w:val="00834CCC"/>
    <w:rsid w:val="00835352"/>
    <w:rsid w:val="0083613A"/>
    <w:rsid w:val="0083678F"/>
    <w:rsid w:val="008374B5"/>
    <w:rsid w:val="00840BC7"/>
    <w:rsid w:val="0084140E"/>
    <w:rsid w:val="008426FC"/>
    <w:rsid w:val="008504AC"/>
    <w:rsid w:val="00853B37"/>
    <w:rsid w:val="00854459"/>
    <w:rsid w:val="008552C8"/>
    <w:rsid w:val="00856F7E"/>
    <w:rsid w:val="0085770D"/>
    <w:rsid w:val="00862AA0"/>
    <w:rsid w:val="00863383"/>
    <w:rsid w:val="0086483E"/>
    <w:rsid w:val="00864AE9"/>
    <w:rsid w:val="008664CB"/>
    <w:rsid w:val="00870791"/>
    <w:rsid w:val="00873315"/>
    <w:rsid w:val="008763F7"/>
    <w:rsid w:val="00881D57"/>
    <w:rsid w:val="0088473C"/>
    <w:rsid w:val="00884BA9"/>
    <w:rsid w:val="0088641C"/>
    <w:rsid w:val="0088647C"/>
    <w:rsid w:val="00886640"/>
    <w:rsid w:val="00887C2A"/>
    <w:rsid w:val="00892837"/>
    <w:rsid w:val="00896B64"/>
    <w:rsid w:val="00896D59"/>
    <w:rsid w:val="008A0855"/>
    <w:rsid w:val="008A1FF3"/>
    <w:rsid w:val="008A24E7"/>
    <w:rsid w:val="008A2927"/>
    <w:rsid w:val="008A29CC"/>
    <w:rsid w:val="008A3F77"/>
    <w:rsid w:val="008A422E"/>
    <w:rsid w:val="008A6978"/>
    <w:rsid w:val="008A6E36"/>
    <w:rsid w:val="008B0DD5"/>
    <w:rsid w:val="008B2493"/>
    <w:rsid w:val="008B7F45"/>
    <w:rsid w:val="008C09C1"/>
    <w:rsid w:val="008C3244"/>
    <w:rsid w:val="008C4FAF"/>
    <w:rsid w:val="008D0927"/>
    <w:rsid w:val="008D3010"/>
    <w:rsid w:val="008D5645"/>
    <w:rsid w:val="008D5FDF"/>
    <w:rsid w:val="008E1716"/>
    <w:rsid w:val="008E2BD6"/>
    <w:rsid w:val="008E3D1E"/>
    <w:rsid w:val="008E755F"/>
    <w:rsid w:val="008F10F8"/>
    <w:rsid w:val="008F3028"/>
    <w:rsid w:val="008F4624"/>
    <w:rsid w:val="008F6D8A"/>
    <w:rsid w:val="008F7623"/>
    <w:rsid w:val="008F7A74"/>
    <w:rsid w:val="00900620"/>
    <w:rsid w:val="00900AF6"/>
    <w:rsid w:val="009036E5"/>
    <w:rsid w:val="00903845"/>
    <w:rsid w:val="00904972"/>
    <w:rsid w:val="0090687A"/>
    <w:rsid w:val="00910748"/>
    <w:rsid w:val="00912F77"/>
    <w:rsid w:val="00913344"/>
    <w:rsid w:val="00913DC6"/>
    <w:rsid w:val="00913F3E"/>
    <w:rsid w:val="009165B2"/>
    <w:rsid w:val="0091670E"/>
    <w:rsid w:val="00917DB6"/>
    <w:rsid w:val="009214FF"/>
    <w:rsid w:val="00921DC5"/>
    <w:rsid w:val="00922033"/>
    <w:rsid w:val="00923CA9"/>
    <w:rsid w:val="00924207"/>
    <w:rsid w:val="00927E02"/>
    <w:rsid w:val="009308DB"/>
    <w:rsid w:val="00930C61"/>
    <w:rsid w:val="00932B02"/>
    <w:rsid w:val="009365B5"/>
    <w:rsid w:val="00936B38"/>
    <w:rsid w:val="00937956"/>
    <w:rsid w:val="00940F40"/>
    <w:rsid w:val="00941ECE"/>
    <w:rsid w:val="00943E0B"/>
    <w:rsid w:val="00945018"/>
    <w:rsid w:val="0094758F"/>
    <w:rsid w:val="009502F5"/>
    <w:rsid w:val="00951472"/>
    <w:rsid w:val="00953C09"/>
    <w:rsid w:val="0095456B"/>
    <w:rsid w:val="0095466F"/>
    <w:rsid w:val="009647BA"/>
    <w:rsid w:val="009655D7"/>
    <w:rsid w:val="00965D1F"/>
    <w:rsid w:val="00966FF1"/>
    <w:rsid w:val="00971347"/>
    <w:rsid w:val="009770BE"/>
    <w:rsid w:val="009800DF"/>
    <w:rsid w:val="009813C3"/>
    <w:rsid w:val="00983792"/>
    <w:rsid w:val="00983D2B"/>
    <w:rsid w:val="009906EE"/>
    <w:rsid w:val="00993FC2"/>
    <w:rsid w:val="00994039"/>
    <w:rsid w:val="009943DD"/>
    <w:rsid w:val="009A5222"/>
    <w:rsid w:val="009A71F4"/>
    <w:rsid w:val="009B1889"/>
    <w:rsid w:val="009B1C31"/>
    <w:rsid w:val="009B26C8"/>
    <w:rsid w:val="009B44B0"/>
    <w:rsid w:val="009C0078"/>
    <w:rsid w:val="009C17EB"/>
    <w:rsid w:val="009C1C55"/>
    <w:rsid w:val="009C228A"/>
    <w:rsid w:val="009C2454"/>
    <w:rsid w:val="009C36C6"/>
    <w:rsid w:val="009C51EE"/>
    <w:rsid w:val="009C6A96"/>
    <w:rsid w:val="009D1E32"/>
    <w:rsid w:val="009D548C"/>
    <w:rsid w:val="009D5D61"/>
    <w:rsid w:val="009D7C9D"/>
    <w:rsid w:val="009E0CAE"/>
    <w:rsid w:val="009E2D7F"/>
    <w:rsid w:val="009E6F2C"/>
    <w:rsid w:val="009F01F2"/>
    <w:rsid w:val="009F09A7"/>
    <w:rsid w:val="009F3CB1"/>
    <w:rsid w:val="009F4B9A"/>
    <w:rsid w:val="009F607F"/>
    <w:rsid w:val="00A0355D"/>
    <w:rsid w:val="00A15883"/>
    <w:rsid w:val="00A23B45"/>
    <w:rsid w:val="00A241C4"/>
    <w:rsid w:val="00A2508D"/>
    <w:rsid w:val="00A2608A"/>
    <w:rsid w:val="00A309DB"/>
    <w:rsid w:val="00A318EE"/>
    <w:rsid w:val="00A32C3E"/>
    <w:rsid w:val="00A333B7"/>
    <w:rsid w:val="00A33D10"/>
    <w:rsid w:val="00A343FB"/>
    <w:rsid w:val="00A3509C"/>
    <w:rsid w:val="00A35D55"/>
    <w:rsid w:val="00A374EA"/>
    <w:rsid w:val="00A401B1"/>
    <w:rsid w:val="00A416C4"/>
    <w:rsid w:val="00A50919"/>
    <w:rsid w:val="00A513A9"/>
    <w:rsid w:val="00A526B6"/>
    <w:rsid w:val="00A53170"/>
    <w:rsid w:val="00A648D0"/>
    <w:rsid w:val="00A653C7"/>
    <w:rsid w:val="00A70FFF"/>
    <w:rsid w:val="00A74CF0"/>
    <w:rsid w:val="00A76517"/>
    <w:rsid w:val="00A80075"/>
    <w:rsid w:val="00A839C4"/>
    <w:rsid w:val="00A83C11"/>
    <w:rsid w:val="00A8639D"/>
    <w:rsid w:val="00A87761"/>
    <w:rsid w:val="00A92E29"/>
    <w:rsid w:val="00A931D8"/>
    <w:rsid w:val="00A93B45"/>
    <w:rsid w:val="00A97AEE"/>
    <w:rsid w:val="00AA2231"/>
    <w:rsid w:val="00AA2559"/>
    <w:rsid w:val="00AA3AB7"/>
    <w:rsid w:val="00AA6B76"/>
    <w:rsid w:val="00AA77AD"/>
    <w:rsid w:val="00AA7FB5"/>
    <w:rsid w:val="00AB1804"/>
    <w:rsid w:val="00AB25BD"/>
    <w:rsid w:val="00AB55A1"/>
    <w:rsid w:val="00AB5655"/>
    <w:rsid w:val="00AB6BE2"/>
    <w:rsid w:val="00AC23D3"/>
    <w:rsid w:val="00AC4A62"/>
    <w:rsid w:val="00AC4ECB"/>
    <w:rsid w:val="00AC6984"/>
    <w:rsid w:val="00AD0F9B"/>
    <w:rsid w:val="00AD170F"/>
    <w:rsid w:val="00AD38CC"/>
    <w:rsid w:val="00AD3A48"/>
    <w:rsid w:val="00AD4BB8"/>
    <w:rsid w:val="00AD5D96"/>
    <w:rsid w:val="00AD6678"/>
    <w:rsid w:val="00AE1617"/>
    <w:rsid w:val="00AE3E95"/>
    <w:rsid w:val="00AE4B93"/>
    <w:rsid w:val="00AE75A8"/>
    <w:rsid w:val="00AF0E28"/>
    <w:rsid w:val="00AF130B"/>
    <w:rsid w:val="00AF24DD"/>
    <w:rsid w:val="00AF79E1"/>
    <w:rsid w:val="00B00909"/>
    <w:rsid w:val="00B0342D"/>
    <w:rsid w:val="00B11CC1"/>
    <w:rsid w:val="00B128CC"/>
    <w:rsid w:val="00B13160"/>
    <w:rsid w:val="00B13A0D"/>
    <w:rsid w:val="00B14B7A"/>
    <w:rsid w:val="00B14E84"/>
    <w:rsid w:val="00B163E5"/>
    <w:rsid w:val="00B2024D"/>
    <w:rsid w:val="00B2343B"/>
    <w:rsid w:val="00B254DB"/>
    <w:rsid w:val="00B267BC"/>
    <w:rsid w:val="00B26A27"/>
    <w:rsid w:val="00B26C2B"/>
    <w:rsid w:val="00B32F0B"/>
    <w:rsid w:val="00B336B5"/>
    <w:rsid w:val="00B47714"/>
    <w:rsid w:val="00B5055E"/>
    <w:rsid w:val="00B5124A"/>
    <w:rsid w:val="00B523EA"/>
    <w:rsid w:val="00B54D80"/>
    <w:rsid w:val="00B5632D"/>
    <w:rsid w:val="00B57F8F"/>
    <w:rsid w:val="00B6087E"/>
    <w:rsid w:val="00B66F36"/>
    <w:rsid w:val="00B70612"/>
    <w:rsid w:val="00B71D26"/>
    <w:rsid w:val="00B71E40"/>
    <w:rsid w:val="00B737BE"/>
    <w:rsid w:val="00B7424E"/>
    <w:rsid w:val="00B74C60"/>
    <w:rsid w:val="00B76C32"/>
    <w:rsid w:val="00B8049F"/>
    <w:rsid w:val="00B81832"/>
    <w:rsid w:val="00B8654F"/>
    <w:rsid w:val="00B86D5D"/>
    <w:rsid w:val="00BA0DB5"/>
    <w:rsid w:val="00BA1277"/>
    <w:rsid w:val="00BA1BA5"/>
    <w:rsid w:val="00BA1F8D"/>
    <w:rsid w:val="00BA6A09"/>
    <w:rsid w:val="00BB08AC"/>
    <w:rsid w:val="00BB29DC"/>
    <w:rsid w:val="00BB4B45"/>
    <w:rsid w:val="00BC4D2A"/>
    <w:rsid w:val="00BD1E3F"/>
    <w:rsid w:val="00BD281E"/>
    <w:rsid w:val="00BD767F"/>
    <w:rsid w:val="00BE456B"/>
    <w:rsid w:val="00BF1C78"/>
    <w:rsid w:val="00BF3E51"/>
    <w:rsid w:val="00BF3F1D"/>
    <w:rsid w:val="00BF61CE"/>
    <w:rsid w:val="00BF684C"/>
    <w:rsid w:val="00C01B1A"/>
    <w:rsid w:val="00C02CA8"/>
    <w:rsid w:val="00C02CD5"/>
    <w:rsid w:val="00C04529"/>
    <w:rsid w:val="00C05B88"/>
    <w:rsid w:val="00C07B18"/>
    <w:rsid w:val="00C1185B"/>
    <w:rsid w:val="00C12C3C"/>
    <w:rsid w:val="00C25C81"/>
    <w:rsid w:val="00C30231"/>
    <w:rsid w:val="00C30792"/>
    <w:rsid w:val="00C316F2"/>
    <w:rsid w:val="00C32539"/>
    <w:rsid w:val="00C3446E"/>
    <w:rsid w:val="00C34B43"/>
    <w:rsid w:val="00C44A33"/>
    <w:rsid w:val="00C44CC3"/>
    <w:rsid w:val="00C516B9"/>
    <w:rsid w:val="00C5249B"/>
    <w:rsid w:val="00C54843"/>
    <w:rsid w:val="00C56591"/>
    <w:rsid w:val="00C56ED6"/>
    <w:rsid w:val="00C5751A"/>
    <w:rsid w:val="00C63E11"/>
    <w:rsid w:val="00C67F90"/>
    <w:rsid w:val="00C722DD"/>
    <w:rsid w:val="00C725D1"/>
    <w:rsid w:val="00C737CA"/>
    <w:rsid w:val="00C73CB3"/>
    <w:rsid w:val="00C7601F"/>
    <w:rsid w:val="00C76FCA"/>
    <w:rsid w:val="00C80A86"/>
    <w:rsid w:val="00C821A9"/>
    <w:rsid w:val="00C82329"/>
    <w:rsid w:val="00C832D3"/>
    <w:rsid w:val="00C83BD5"/>
    <w:rsid w:val="00C871FA"/>
    <w:rsid w:val="00C902E4"/>
    <w:rsid w:val="00CA4775"/>
    <w:rsid w:val="00CA70B0"/>
    <w:rsid w:val="00CB183B"/>
    <w:rsid w:val="00CB2D3F"/>
    <w:rsid w:val="00CB3A53"/>
    <w:rsid w:val="00CB3D7E"/>
    <w:rsid w:val="00CB3DBA"/>
    <w:rsid w:val="00CB7326"/>
    <w:rsid w:val="00CC1CB9"/>
    <w:rsid w:val="00CC4318"/>
    <w:rsid w:val="00CC517C"/>
    <w:rsid w:val="00CD24F2"/>
    <w:rsid w:val="00CD3793"/>
    <w:rsid w:val="00CD44A4"/>
    <w:rsid w:val="00CD54E9"/>
    <w:rsid w:val="00CD66C4"/>
    <w:rsid w:val="00CD763E"/>
    <w:rsid w:val="00CE0629"/>
    <w:rsid w:val="00CE102E"/>
    <w:rsid w:val="00CE18F7"/>
    <w:rsid w:val="00CE253C"/>
    <w:rsid w:val="00CE2BE2"/>
    <w:rsid w:val="00CE3D50"/>
    <w:rsid w:val="00CF245E"/>
    <w:rsid w:val="00CF47EF"/>
    <w:rsid w:val="00CF77D4"/>
    <w:rsid w:val="00CF7BE0"/>
    <w:rsid w:val="00D03374"/>
    <w:rsid w:val="00D04AA1"/>
    <w:rsid w:val="00D060D8"/>
    <w:rsid w:val="00D13B57"/>
    <w:rsid w:val="00D1572A"/>
    <w:rsid w:val="00D15CD3"/>
    <w:rsid w:val="00D24105"/>
    <w:rsid w:val="00D2435A"/>
    <w:rsid w:val="00D26618"/>
    <w:rsid w:val="00D3038A"/>
    <w:rsid w:val="00D31296"/>
    <w:rsid w:val="00D31971"/>
    <w:rsid w:val="00D33A09"/>
    <w:rsid w:val="00D361BC"/>
    <w:rsid w:val="00D41B6C"/>
    <w:rsid w:val="00D41D9E"/>
    <w:rsid w:val="00D42999"/>
    <w:rsid w:val="00D4400E"/>
    <w:rsid w:val="00D45202"/>
    <w:rsid w:val="00D45C5A"/>
    <w:rsid w:val="00D460F9"/>
    <w:rsid w:val="00D4708C"/>
    <w:rsid w:val="00D47B6C"/>
    <w:rsid w:val="00D61B43"/>
    <w:rsid w:val="00D64A52"/>
    <w:rsid w:val="00D64E66"/>
    <w:rsid w:val="00D6690D"/>
    <w:rsid w:val="00D701D6"/>
    <w:rsid w:val="00D76A1D"/>
    <w:rsid w:val="00D76D58"/>
    <w:rsid w:val="00D80021"/>
    <w:rsid w:val="00D801AF"/>
    <w:rsid w:val="00D91CAE"/>
    <w:rsid w:val="00D93D7D"/>
    <w:rsid w:val="00D95212"/>
    <w:rsid w:val="00D97878"/>
    <w:rsid w:val="00DA0634"/>
    <w:rsid w:val="00DA2AF4"/>
    <w:rsid w:val="00DA2B76"/>
    <w:rsid w:val="00DA34CB"/>
    <w:rsid w:val="00DA7B55"/>
    <w:rsid w:val="00DB131C"/>
    <w:rsid w:val="00DB48E2"/>
    <w:rsid w:val="00DB6A7A"/>
    <w:rsid w:val="00DC1716"/>
    <w:rsid w:val="00DC49F5"/>
    <w:rsid w:val="00DC54BA"/>
    <w:rsid w:val="00DC5E1E"/>
    <w:rsid w:val="00DD1D00"/>
    <w:rsid w:val="00DD31FB"/>
    <w:rsid w:val="00DD58D7"/>
    <w:rsid w:val="00DE00E3"/>
    <w:rsid w:val="00DE0D63"/>
    <w:rsid w:val="00DE32FD"/>
    <w:rsid w:val="00DE405C"/>
    <w:rsid w:val="00DE58B0"/>
    <w:rsid w:val="00DE7C60"/>
    <w:rsid w:val="00DF07C9"/>
    <w:rsid w:val="00DF0BEE"/>
    <w:rsid w:val="00DF0C60"/>
    <w:rsid w:val="00DF1663"/>
    <w:rsid w:val="00DF3AC1"/>
    <w:rsid w:val="00DF3D9B"/>
    <w:rsid w:val="00DF72C8"/>
    <w:rsid w:val="00DF73D4"/>
    <w:rsid w:val="00E000F0"/>
    <w:rsid w:val="00E0036C"/>
    <w:rsid w:val="00E02A4E"/>
    <w:rsid w:val="00E02CD9"/>
    <w:rsid w:val="00E040D4"/>
    <w:rsid w:val="00E0518E"/>
    <w:rsid w:val="00E05B88"/>
    <w:rsid w:val="00E0757C"/>
    <w:rsid w:val="00E12A8D"/>
    <w:rsid w:val="00E15D66"/>
    <w:rsid w:val="00E1730A"/>
    <w:rsid w:val="00E31795"/>
    <w:rsid w:val="00E33276"/>
    <w:rsid w:val="00E35DC8"/>
    <w:rsid w:val="00E40FC9"/>
    <w:rsid w:val="00E4388C"/>
    <w:rsid w:val="00E44F7E"/>
    <w:rsid w:val="00E45697"/>
    <w:rsid w:val="00E459A5"/>
    <w:rsid w:val="00E47592"/>
    <w:rsid w:val="00E5129F"/>
    <w:rsid w:val="00E54633"/>
    <w:rsid w:val="00E54C41"/>
    <w:rsid w:val="00E60A81"/>
    <w:rsid w:val="00E629ED"/>
    <w:rsid w:val="00E66451"/>
    <w:rsid w:val="00E67CC3"/>
    <w:rsid w:val="00E76FD9"/>
    <w:rsid w:val="00E776D0"/>
    <w:rsid w:val="00E83019"/>
    <w:rsid w:val="00E85003"/>
    <w:rsid w:val="00E857F7"/>
    <w:rsid w:val="00E85D0C"/>
    <w:rsid w:val="00E85D4C"/>
    <w:rsid w:val="00E87C27"/>
    <w:rsid w:val="00E9075A"/>
    <w:rsid w:val="00E90862"/>
    <w:rsid w:val="00E91AEA"/>
    <w:rsid w:val="00E91CA3"/>
    <w:rsid w:val="00E969EF"/>
    <w:rsid w:val="00E97387"/>
    <w:rsid w:val="00EA234B"/>
    <w:rsid w:val="00EA4564"/>
    <w:rsid w:val="00EA60BC"/>
    <w:rsid w:val="00EB0F4E"/>
    <w:rsid w:val="00EB1933"/>
    <w:rsid w:val="00EB3A5E"/>
    <w:rsid w:val="00EB4EDC"/>
    <w:rsid w:val="00EB6804"/>
    <w:rsid w:val="00EC0822"/>
    <w:rsid w:val="00EC112C"/>
    <w:rsid w:val="00EC11E5"/>
    <w:rsid w:val="00EC14AA"/>
    <w:rsid w:val="00EC4985"/>
    <w:rsid w:val="00EC5867"/>
    <w:rsid w:val="00EC60EE"/>
    <w:rsid w:val="00EC767D"/>
    <w:rsid w:val="00ED2405"/>
    <w:rsid w:val="00ED3603"/>
    <w:rsid w:val="00ED484E"/>
    <w:rsid w:val="00ED561A"/>
    <w:rsid w:val="00ED677C"/>
    <w:rsid w:val="00ED6C70"/>
    <w:rsid w:val="00EE332F"/>
    <w:rsid w:val="00EE3A5E"/>
    <w:rsid w:val="00EE3C81"/>
    <w:rsid w:val="00EE6CF3"/>
    <w:rsid w:val="00EF0A31"/>
    <w:rsid w:val="00EF2FAF"/>
    <w:rsid w:val="00EF717F"/>
    <w:rsid w:val="00F02FF6"/>
    <w:rsid w:val="00F0399E"/>
    <w:rsid w:val="00F041C6"/>
    <w:rsid w:val="00F1086A"/>
    <w:rsid w:val="00F1172A"/>
    <w:rsid w:val="00F1265F"/>
    <w:rsid w:val="00F148AC"/>
    <w:rsid w:val="00F16B87"/>
    <w:rsid w:val="00F17DB9"/>
    <w:rsid w:val="00F17E70"/>
    <w:rsid w:val="00F2601F"/>
    <w:rsid w:val="00F31675"/>
    <w:rsid w:val="00F34C9F"/>
    <w:rsid w:val="00F35838"/>
    <w:rsid w:val="00F35865"/>
    <w:rsid w:val="00F36249"/>
    <w:rsid w:val="00F366D4"/>
    <w:rsid w:val="00F430DD"/>
    <w:rsid w:val="00F43D57"/>
    <w:rsid w:val="00F44A3B"/>
    <w:rsid w:val="00F44E0B"/>
    <w:rsid w:val="00F4569E"/>
    <w:rsid w:val="00F5716C"/>
    <w:rsid w:val="00F60EDA"/>
    <w:rsid w:val="00F63760"/>
    <w:rsid w:val="00F71A10"/>
    <w:rsid w:val="00F732A7"/>
    <w:rsid w:val="00F744C3"/>
    <w:rsid w:val="00F759D8"/>
    <w:rsid w:val="00F80A1F"/>
    <w:rsid w:val="00F82085"/>
    <w:rsid w:val="00F84946"/>
    <w:rsid w:val="00F84EAF"/>
    <w:rsid w:val="00F85DA5"/>
    <w:rsid w:val="00F862BF"/>
    <w:rsid w:val="00F86EF2"/>
    <w:rsid w:val="00F9131E"/>
    <w:rsid w:val="00F932D0"/>
    <w:rsid w:val="00F93683"/>
    <w:rsid w:val="00F94974"/>
    <w:rsid w:val="00F94B62"/>
    <w:rsid w:val="00F96137"/>
    <w:rsid w:val="00F96812"/>
    <w:rsid w:val="00FA1C4D"/>
    <w:rsid w:val="00FA1E8F"/>
    <w:rsid w:val="00FA42FD"/>
    <w:rsid w:val="00FA4A03"/>
    <w:rsid w:val="00FA6462"/>
    <w:rsid w:val="00FB17E3"/>
    <w:rsid w:val="00FB1F7D"/>
    <w:rsid w:val="00FB298A"/>
    <w:rsid w:val="00FB403F"/>
    <w:rsid w:val="00FB678B"/>
    <w:rsid w:val="00FB757E"/>
    <w:rsid w:val="00FB7702"/>
    <w:rsid w:val="00FC1AB9"/>
    <w:rsid w:val="00FC26C2"/>
    <w:rsid w:val="00FC46FF"/>
    <w:rsid w:val="00FC489B"/>
    <w:rsid w:val="00FC51A8"/>
    <w:rsid w:val="00FD3421"/>
    <w:rsid w:val="00FD3865"/>
    <w:rsid w:val="00FD5A90"/>
    <w:rsid w:val="00FE15E4"/>
    <w:rsid w:val="00FE1E40"/>
    <w:rsid w:val="00FE298E"/>
    <w:rsid w:val="00FE514F"/>
    <w:rsid w:val="00FE6051"/>
    <w:rsid w:val="00FE7A10"/>
    <w:rsid w:val="00FF0980"/>
    <w:rsid w:val="00FF258C"/>
    <w:rsid w:val="00FF288E"/>
    <w:rsid w:val="00FF45F2"/>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9B82B"/>
  <w15:docId w15:val="{EAA39E1B-B508-48DA-B99C-67072C0C7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60F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B7FBF"/>
    <w:pPr>
      <w:tabs>
        <w:tab w:val="center" w:pos="4320"/>
        <w:tab w:val="right" w:pos="8640"/>
      </w:tabs>
    </w:pPr>
  </w:style>
  <w:style w:type="paragraph" w:styleId="Footer">
    <w:name w:val="footer"/>
    <w:basedOn w:val="Normal"/>
    <w:link w:val="FooterChar"/>
    <w:uiPriority w:val="99"/>
    <w:rsid w:val="000B7FBF"/>
    <w:pPr>
      <w:tabs>
        <w:tab w:val="center" w:pos="4320"/>
        <w:tab w:val="right" w:pos="8640"/>
      </w:tabs>
    </w:pPr>
  </w:style>
  <w:style w:type="paragraph" w:styleId="BalloonText">
    <w:name w:val="Balloon Text"/>
    <w:basedOn w:val="Normal"/>
    <w:link w:val="BalloonTextChar"/>
    <w:uiPriority w:val="99"/>
    <w:semiHidden/>
    <w:unhideWhenUsed/>
    <w:rsid w:val="0053085B"/>
    <w:rPr>
      <w:rFonts w:ascii="Tahoma" w:hAnsi="Tahoma" w:cs="Tahoma"/>
      <w:sz w:val="16"/>
      <w:szCs w:val="16"/>
    </w:rPr>
  </w:style>
  <w:style w:type="character" w:customStyle="1" w:styleId="BalloonTextChar">
    <w:name w:val="Balloon Text Char"/>
    <w:basedOn w:val="DefaultParagraphFont"/>
    <w:link w:val="BalloonText"/>
    <w:uiPriority w:val="99"/>
    <w:semiHidden/>
    <w:rsid w:val="0053085B"/>
    <w:rPr>
      <w:rFonts w:ascii="Tahoma" w:hAnsi="Tahoma" w:cs="Tahoma"/>
      <w:sz w:val="16"/>
      <w:szCs w:val="16"/>
    </w:rPr>
  </w:style>
  <w:style w:type="character" w:customStyle="1" w:styleId="FooterChar">
    <w:name w:val="Footer Char"/>
    <w:basedOn w:val="DefaultParagraphFont"/>
    <w:link w:val="Footer"/>
    <w:uiPriority w:val="99"/>
    <w:rsid w:val="00BF3F1D"/>
    <w:rPr>
      <w:sz w:val="24"/>
      <w:szCs w:val="24"/>
    </w:rPr>
  </w:style>
  <w:style w:type="paragraph" w:styleId="ListParagraph">
    <w:name w:val="List Paragraph"/>
    <w:basedOn w:val="Normal"/>
    <w:uiPriority w:val="34"/>
    <w:qFormat/>
    <w:rsid w:val="00677C0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Softwares\Hosting\WebPortal\Templates\Offer%20Let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Offer Letter.dotx</Template>
  <TotalTime>0</TotalTime>
  <Pages>2</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Offer Letter 1.0</vt:lpstr>
    </vt:vector>
  </TitlesOfParts>
  <Company>excel</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Letter 1.0</dc:title>
  <dc:creator>Administrator</dc:creator>
  <cp:lastModifiedBy>Administrator</cp:lastModifiedBy>
  <cp:revision>1</cp:revision>
  <cp:lastPrinted>2015-04-23T12:42:00Z</cp:lastPrinted>
  <dcterms:created xsi:type="dcterms:W3CDTF">2025-07-28T09:44:00Z</dcterms:created>
  <dcterms:modified xsi:type="dcterms:W3CDTF">2025-07-28T09:44:00Z</dcterms:modified>
</cp:coreProperties>
</file>